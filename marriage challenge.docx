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1CB4" w:rsidRDefault="00631CB4" w:rsidP="00631CB4">
      <w:pPr>
        <w:spacing w:after="0" w:line="259" w:lineRule="auto"/>
        <w:jc w:val="left"/>
        <w:rPr>
          <w:sz w:val="10"/>
        </w:rPr>
      </w:pPr>
    </w:p>
    <w:tbl>
      <w:tblPr>
        <w:tblW w:w="0" w:type="auto"/>
        <w:tblLook w:val="0600" w:firstRow="0" w:lastRow="0" w:firstColumn="0" w:lastColumn="0" w:noHBand="1" w:noVBand="1"/>
      </w:tblPr>
      <w:tblGrid>
        <w:gridCol w:w="5755"/>
        <w:gridCol w:w="5755"/>
      </w:tblGrid>
      <w:tr w:rsidR="00631CB4" w:rsidRPr="00811EBF" w:rsidTr="00104AC8">
        <w:trPr>
          <w:trHeight w:val="7488"/>
        </w:trPr>
        <w:tc>
          <w:tcPr>
            <w:tcW w:w="5755" w:type="dxa"/>
            <w:vAlign w:val="center"/>
          </w:tcPr>
          <w:p w:rsidR="00631CB4" w:rsidRDefault="00631CB4" w:rsidP="00104AC8">
            <w:pPr>
              <w:pStyle w:val="Subtitle"/>
            </w:pPr>
            <w:r>
              <w:t xml:space="preserve">Wedding </w:t>
            </w:r>
            <w:r w:rsidRPr="00A70FFC">
              <w:t>preparation</w:t>
            </w:r>
          </w:p>
          <w:p w:rsidR="00631CB4" w:rsidRPr="00EE745A" w:rsidRDefault="00631CB4" w:rsidP="00104AC8">
            <w:r>
              <w:t xml:space="preserve">Lose 12 </w:t>
            </w:r>
            <w:r>
              <w:t>D</w:t>
            </w:r>
            <w:r>
              <w:t>ollars</w:t>
            </w:r>
          </w:p>
        </w:tc>
        <w:tc>
          <w:tcPr>
            <w:tcW w:w="5755" w:type="dxa"/>
            <w:vAlign w:val="center"/>
          </w:tcPr>
          <w:p w:rsidR="00766BA2" w:rsidRPr="00811EBF" w:rsidRDefault="00766BA2" w:rsidP="00766BA2">
            <w:pPr>
              <w:pStyle w:val="Heading1"/>
            </w:pPr>
          </w:p>
          <w:p w:rsidR="00766BA2" w:rsidRPr="00811EBF" w:rsidRDefault="00766BA2" w:rsidP="00766BA2">
            <w:pPr>
              <w:pStyle w:val="Title"/>
              <w:jc w:val="center"/>
            </w:pPr>
            <w:r>
              <w:t>Marriage</w:t>
            </w:r>
          </w:p>
          <w:p w:rsidR="00766BA2" w:rsidRPr="00811EBF" w:rsidRDefault="00766BA2" w:rsidP="00766BA2">
            <w:pPr>
              <w:pStyle w:val="Heading2"/>
            </w:pPr>
            <w:r>
              <w:t>Challenge</w:t>
            </w:r>
          </w:p>
          <w:p w:rsidR="00631CB4" w:rsidRPr="00811EBF" w:rsidRDefault="00766BA2" w:rsidP="00766BA2">
            <w:r w:rsidRPr="00811EBF">
              <w:rPr>
                <w:noProof/>
              </w:rPr>
              <w:drawing>
                <wp:anchor distT="0" distB="0" distL="114300" distR="114300" simplePos="0" relativeHeight="251704320" behindDoc="1" locked="0" layoutInCell="1" allowOverlap="1" wp14:anchorId="503C7538" wp14:editId="3A69D7AF">
                  <wp:simplePos x="0" y="0"/>
                  <wp:positionH relativeFrom="column">
                    <wp:posOffset>579120</wp:posOffset>
                  </wp:positionH>
                  <wp:positionV relativeFrom="paragraph">
                    <wp:posOffset>-1435735</wp:posOffset>
                  </wp:positionV>
                  <wp:extent cx="2483485" cy="1378585"/>
                  <wp:effectExtent l="0" t="0" r="0" b="0"/>
                  <wp:wrapNone/>
                  <wp:docPr id="3746" name="Graphic 3746" descr="Label fr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badge.sv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485" cy="137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11EBF">
              <w:rPr>
                <w:noProof/>
              </w:rPr>
              <mc:AlternateContent>
                <mc:Choice Requires="wpg">
                  <w:drawing>
                    <wp:inline distT="0" distB="0" distL="0" distR="0" wp14:anchorId="09843576" wp14:editId="30039E06">
                      <wp:extent cx="2545080" cy="2410460"/>
                      <wp:effectExtent l="0" t="0" r="7620" b="8890"/>
                      <wp:docPr id="3740" name="Group 3740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45080" cy="2410460"/>
                                <a:chOff x="0" y="0"/>
                                <a:chExt cx="2545080" cy="24104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741" name="Graphic 3741" descr="Heart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0960"/>
                                  <a:ext cx="2427605" cy="20770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42" name="Graphic 3742" descr="Heart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0" y="0"/>
                                  <a:ext cx="2524125" cy="2260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43" name="Graphic 3743" descr="Heart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00" y="60960"/>
                                  <a:ext cx="2419350" cy="2131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44" name="Graphic 3744" descr="Heart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920" y="15240"/>
                                  <a:ext cx="2415540" cy="21278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45" name="Graphic 3745" descr="Hear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240"/>
                                  <a:ext cx="2545080" cy="23952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E5D006" id="Group 3740" o:spid="_x0000_s1026" style="width:200.4pt;height:189.8pt;mso-position-horizontal-relative:char;mso-position-vertical-relative:line" coordsize="25450,241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Graphic 3741" o:spid="_x0000_s1027" type="#_x0000_t75" alt="Hearts" style="position:absolute;top:609;width:24276;height:20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">
                        <v:imagedata r:id="rId22" o:title="Hearts"/>
                      </v:shape>
                      <v:shape id="Graphic 3742" o:spid="_x0000_s1028" type="#_x0000_t75" alt="Hearts" style="position:absolute;left:152;width:25241;height:22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">
                        <v:imagedata r:id="rId23" o:title="Hearts"/>
                      </v:shape>
                      <v:shape id="Graphic 3743" o:spid="_x0000_s1029" type="#_x0000_t75" alt="Hearts" style="position:absolute;left:762;top:609;width:24193;height:2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">
                        <v:imagedata r:id="rId24" o:title="Hearts"/>
                      </v:shape>
                      <v:shape id="Graphic 3744" o:spid="_x0000_s1030" type="#_x0000_t75" alt="Hearts" style="position:absolute;left:1219;top:152;width:24155;height:21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">
                        <v:imagedata r:id="rId25" o:title="Hearts"/>
                      </v:shape>
                      <v:shape id="Graphic 3745" o:spid="_x0000_s1031" type="#_x0000_t75" alt="Heart" style="position:absolute;top:152;width:25450;height:23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">
                        <v:imagedata r:id="rId26" o:title="Hear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631CB4" w:rsidRPr="00811EBF" w:rsidTr="00104AC8">
        <w:trPr>
          <w:trHeight w:val="7056"/>
        </w:trPr>
        <w:tc>
          <w:tcPr>
            <w:tcW w:w="5755" w:type="dxa"/>
            <w:vAlign w:val="center"/>
          </w:tcPr>
          <w:p w:rsidR="00631CB4" w:rsidRDefault="00631CB4" w:rsidP="00104AC8">
            <w:pPr>
              <w:pStyle w:val="Subtitle"/>
            </w:pPr>
            <w:r>
              <w:t>H</w:t>
            </w:r>
            <w:r w:rsidRPr="00A70FFC">
              <w:t>ire a lawyer</w:t>
            </w:r>
            <w:r>
              <w:t xml:space="preserve"> for document</w:t>
            </w:r>
          </w:p>
          <w:p w:rsidR="00631CB4" w:rsidRDefault="00631CB4" w:rsidP="00104AC8">
            <w:r>
              <w:t xml:space="preserve">if one of couple </w:t>
            </w:r>
            <w:r>
              <w:t>Education</w:t>
            </w:r>
            <w:r>
              <w:rPr>
                <w:rFonts w:hint="eastAsia"/>
              </w:rPr>
              <w:t>&gt;10,</w:t>
            </w:r>
            <w:r>
              <w:t xml:space="preserve"> </w:t>
            </w:r>
          </w:p>
          <w:p w:rsidR="00631CB4" w:rsidRDefault="00631CB4" w:rsidP="00104AC8">
            <w:r>
              <w:t xml:space="preserve">lose 8 </w:t>
            </w:r>
            <w:r w:rsidR="00766BA2">
              <w:t>D</w:t>
            </w:r>
            <w:r>
              <w:t xml:space="preserve">ollars and lose 2 </w:t>
            </w:r>
            <w:r w:rsidR="00766BA2">
              <w:t>E</w:t>
            </w:r>
            <w:r>
              <w:t xml:space="preserve">ducation. </w:t>
            </w:r>
          </w:p>
          <w:p w:rsidR="00631CB4" w:rsidRDefault="00631CB4" w:rsidP="00104AC8">
            <w:r>
              <w:t xml:space="preserve">If not, </w:t>
            </w:r>
          </w:p>
          <w:p w:rsidR="00631CB4" w:rsidRPr="00EE745A" w:rsidRDefault="00631CB4" w:rsidP="00104AC8">
            <w:r>
              <w:t xml:space="preserve">lost 8 </w:t>
            </w:r>
            <w:r w:rsidR="00766BA2">
              <w:t>D</w:t>
            </w:r>
            <w:r>
              <w:t>ollars and lose 6</w:t>
            </w:r>
            <w:r>
              <w:rPr>
                <w:rFonts w:hint="eastAsia"/>
              </w:rPr>
              <w:t xml:space="preserve"> </w:t>
            </w:r>
            <w:r w:rsidR="00766BA2">
              <w:t>E</w:t>
            </w:r>
            <w:r>
              <w:t>ducation</w:t>
            </w:r>
          </w:p>
        </w:tc>
        <w:tc>
          <w:tcPr>
            <w:tcW w:w="5755" w:type="dxa"/>
            <w:vAlign w:val="bottom"/>
          </w:tcPr>
          <w:p w:rsidR="00631CB4" w:rsidRPr="00811EBF" w:rsidRDefault="00631CB4" w:rsidP="00104AC8">
            <w:pPr>
              <w:pStyle w:val="Heading1"/>
            </w:pPr>
          </w:p>
          <w:p w:rsidR="00631CB4" w:rsidRPr="00811EBF" w:rsidRDefault="00631CB4" w:rsidP="00104AC8">
            <w:pPr>
              <w:pStyle w:val="Title"/>
              <w:jc w:val="center"/>
            </w:pPr>
            <w:r>
              <w:t>Marriage</w:t>
            </w:r>
          </w:p>
          <w:p w:rsidR="00631CB4" w:rsidRPr="00811EBF" w:rsidRDefault="00631CB4" w:rsidP="00104AC8">
            <w:pPr>
              <w:pStyle w:val="Heading2"/>
            </w:pPr>
            <w:r>
              <w:t>Challenge</w:t>
            </w:r>
          </w:p>
          <w:p w:rsidR="00631CB4" w:rsidRPr="00811EBF" w:rsidRDefault="00631CB4" w:rsidP="00104AC8">
            <w:r w:rsidRPr="00811EBF">
              <w:rPr>
                <w:noProof/>
              </w:rPr>
              <w:drawing>
                <wp:anchor distT="0" distB="0" distL="114300" distR="114300" simplePos="0" relativeHeight="251696128" behindDoc="1" locked="0" layoutInCell="1" allowOverlap="1" wp14:anchorId="42AB7729" wp14:editId="47072A00">
                  <wp:simplePos x="0" y="0"/>
                  <wp:positionH relativeFrom="column">
                    <wp:posOffset>579120</wp:posOffset>
                  </wp:positionH>
                  <wp:positionV relativeFrom="paragraph">
                    <wp:posOffset>-1435735</wp:posOffset>
                  </wp:positionV>
                  <wp:extent cx="2483485" cy="1378585"/>
                  <wp:effectExtent l="0" t="0" r="0" b="0"/>
                  <wp:wrapNone/>
                  <wp:docPr id="3648" name="Graphic 3648" descr="Label fr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badge.sv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485" cy="137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11EBF">
              <w:rPr>
                <w:noProof/>
              </w:rPr>
              <mc:AlternateContent>
                <mc:Choice Requires="wpg">
                  <w:drawing>
                    <wp:inline distT="0" distB="0" distL="0" distR="0" wp14:anchorId="78E30E20" wp14:editId="39A1D072">
                      <wp:extent cx="2545080" cy="2410460"/>
                      <wp:effectExtent l="0" t="0" r="7620" b="8890"/>
                      <wp:docPr id="3642" name="Group 3642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45080" cy="2410460"/>
                                <a:chOff x="0" y="0"/>
                                <a:chExt cx="2545080" cy="24104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643" name="Graphic 3643" descr="Heart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0960"/>
                                  <a:ext cx="2427605" cy="20770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44" name="Graphic 3644" descr="Heart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0" y="0"/>
                                  <a:ext cx="2524125" cy="2260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45" name="Graphic 3645" descr="Heart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00" y="60960"/>
                                  <a:ext cx="2419350" cy="2131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46" name="Graphic 3646" descr="Heart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920" y="15240"/>
                                  <a:ext cx="2415540" cy="21278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47" name="Graphic 3647" descr="Hear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240"/>
                                  <a:ext cx="2545080" cy="23952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7C00B9" id="Group 3642" o:spid="_x0000_s1026" style="width:200.4pt;height:189.8pt;mso-position-horizontal-relative:char;mso-position-vertical-relative:line" coordsize="25450,241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">
                      <v:shape id="Graphic 3643" o:spid="_x0000_s1027" type="#_x0000_t75" alt="Hearts" style="position:absolute;top:609;width:24276;height:20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">
                        <v:imagedata r:id="rId22" o:title="Hearts"/>
                      </v:shape>
                      <v:shape id="Graphic 3644" o:spid="_x0000_s1028" type="#_x0000_t75" alt="Hearts" style="position:absolute;left:152;width:25241;height:22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">
                        <v:imagedata r:id="rId23" o:title="Hearts"/>
                      </v:shape>
                      <v:shape id="Graphic 3645" o:spid="_x0000_s1029" type="#_x0000_t75" alt="Hearts" style="position:absolute;left:762;top:609;width:24193;height:2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">
                        <v:imagedata r:id="rId24" o:title="Hearts"/>
                      </v:shape>
                      <v:shape id="Graphic 3646" o:spid="_x0000_s1030" type="#_x0000_t75" alt="Hearts" style="position:absolute;left:1219;top:152;width:24155;height:21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">
                        <v:imagedata r:id="rId25" o:title="Hearts"/>
                      </v:shape>
                      <v:shape id="Graphic 3647" o:spid="_x0000_s1031" type="#_x0000_t75" alt="Heart" style="position:absolute;top:152;width:25450;height:23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">
                        <v:imagedata r:id="rId26" o:title="Hear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631CB4" w:rsidRDefault="00631CB4" w:rsidP="00631CB4">
      <w:pPr>
        <w:spacing w:after="0" w:line="259" w:lineRule="auto"/>
        <w:jc w:val="left"/>
        <w:rPr>
          <w:sz w:val="10"/>
        </w:rPr>
      </w:pPr>
    </w:p>
    <w:tbl>
      <w:tblPr>
        <w:tblW w:w="0" w:type="auto"/>
        <w:tblLook w:val="0600" w:firstRow="0" w:lastRow="0" w:firstColumn="0" w:lastColumn="0" w:noHBand="1" w:noVBand="1"/>
      </w:tblPr>
      <w:tblGrid>
        <w:gridCol w:w="5755"/>
        <w:gridCol w:w="5755"/>
      </w:tblGrid>
      <w:tr w:rsidR="00631CB4" w:rsidRPr="00811EBF" w:rsidTr="00104AC8">
        <w:trPr>
          <w:trHeight w:val="7488"/>
        </w:trPr>
        <w:tc>
          <w:tcPr>
            <w:tcW w:w="5755" w:type="dxa"/>
            <w:vAlign w:val="center"/>
          </w:tcPr>
          <w:p w:rsidR="00631CB4" w:rsidRDefault="00631CB4" w:rsidP="00104AC8">
            <w:pPr>
              <w:pStyle w:val="Subtitle"/>
            </w:pPr>
            <w:r>
              <w:rPr>
                <w:rFonts w:hint="eastAsia"/>
                <w:lang w:eastAsia="zh-TW"/>
              </w:rPr>
              <w:t>B</w:t>
            </w:r>
            <w:r>
              <w:rPr>
                <w:rFonts w:hint="eastAsia"/>
              </w:rPr>
              <w:t>e</w:t>
            </w:r>
            <w:r>
              <w:t>ing Pregnant</w:t>
            </w:r>
            <w:r w:rsidRPr="00A70FFC">
              <w:t xml:space="preserve"> </w:t>
            </w:r>
          </w:p>
          <w:p w:rsidR="00631CB4" w:rsidRDefault="00631CB4" w:rsidP="00104AC8">
            <w:r>
              <w:t>Los</w:t>
            </w:r>
            <w:r>
              <w:t xml:space="preserve">e </w:t>
            </w:r>
            <w:r>
              <w:t xml:space="preserve">10 </w:t>
            </w:r>
            <w:r>
              <w:t>Appearance</w:t>
            </w:r>
            <w:r>
              <w:t xml:space="preserve"> and </w:t>
            </w:r>
          </w:p>
          <w:p w:rsidR="00631CB4" w:rsidRPr="00EE745A" w:rsidRDefault="00631CB4" w:rsidP="00104AC8">
            <w:r>
              <w:t xml:space="preserve">lose 5 </w:t>
            </w:r>
            <w:r>
              <w:t xml:space="preserve">Health </w:t>
            </w:r>
          </w:p>
        </w:tc>
        <w:tc>
          <w:tcPr>
            <w:tcW w:w="5755" w:type="dxa"/>
            <w:vAlign w:val="center"/>
          </w:tcPr>
          <w:p w:rsidR="00766BA2" w:rsidRPr="00811EBF" w:rsidRDefault="00766BA2" w:rsidP="00766BA2">
            <w:pPr>
              <w:pStyle w:val="Heading1"/>
            </w:pPr>
          </w:p>
          <w:p w:rsidR="00766BA2" w:rsidRPr="00811EBF" w:rsidRDefault="00766BA2" w:rsidP="00766BA2">
            <w:pPr>
              <w:pStyle w:val="Title"/>
              <w:jc w:val="center"/>
            </w:pPr>
            <w:r>
              <w:t>Marriage</w:t>
            </w:r>
          </w:p>
          <w:p w:rsidR="00766BA2" w:rsidRPr="00811EBF" w:rsidRDefault="00766BA2" w:rsidP="00766BA2">
            <w:pPr>
              <w:pStyle w:val="Heading2"/>
            </w:pPr>
            <w:r>
              <w:t>Challenge</w:t>
            </w:r>
          </w:p>
          <w:p w:rsidR="00631CB4" w:rsidRPr="00811EBF" w:rsidRDefault="00766BA2" w:rsidP="00766BA2">
            <w:r w:rsidRPr="00811EBF">
              <w:rPr>
                <w:noProof/>
              </w:rPr>
              <w:drawing>
                <wp:anchor distT="0" distB="0" distL="114300" distR="114300" simplePos="0" relativeHeight="251706368" behindDoc="1" locked="0" layoutInCell="1" allowOverlap="1" wp14:anchorId="503C7538" wp14:editId="3A69D7AF">
                  <wp:simplePos x="0" y="0"/>
                  <wp:positionH relativeFrom="column">
                    <wp:posOffset>579120</wp:posOffset>
                  </wp:positionH>
                  <wp:positionV relativeFrom="paragraph">
                    <wp:posOffset>-1435735</wp:posOffset>
                  </wp:positionV>
                  <wp:extent cx="2483485" cy="1378585"/>
                  <wp:effectExtent l="0" t="0" r="0" b="0"/>
                  <wp:wrapNone/>
                  <wp:docPr id="3753" name="Graphic 3753" descr="Label fr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badge.sv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485" cy="137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11EBF">
              <w:rPr>
                <w:noProof/>
              </w:rPr>
              <mc:AlternateContent>
                <mc:Choice Requires="wpg">
                  <w:drawing>
                    <wp:inline distT="0" distB="0" distL="0" distR="0" wp14:anchorId="09843576" wp14:editId="30039E06">
                      <wp:extent cx="2545080" cy="2410460"/>
                      <wp:effectExtent l="0" t="0" r="7620" b="8890"/>
                      <wp:docPr id="3747" name="Group 3747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45080" cy="2410460"/>
                                <a:chOff x="0" y="0"/>
                                <a:chExt cx="2545080" cy="24104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748" name="Graphic 3748" descr="Heart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0960"/>
                                  <a:ext cx="2427605" cy="20770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49" name="Graphic 3749" descr="Heart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0" y="0"/>
                                  <a:ext cx="2524125" cy="2260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50" name="Graphic 3750" descr="Heart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00" y="60960"/>
                                  <a:ext cx="2419350" cy="2131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51" name="Graphic 3751" descr="Heart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920" y="15240"/>
                                  <a:ext cx="2415540" cy="21278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52" name="Graphic 3752" descr="Hear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240"/>
                                  <a:ext cx="2545080" cy="23952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E255B5" id="Group 3747" o:spid="_x0000_s1026" style="width:200.4pt;height:189.8pt;mso-position-horizontal-relative:char;mso-position-vertical-relative:line" coordsize="25450,241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">
                      <v:shape id="Graphic 3748" o:spid="_x0000_s1027" type="#_x0000_t75" alt="Hearts" style="position:absolute;top:609;width:24276;height:20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">
                        <v:imagedata r:id="rId22" o:title="Hearts"/>
                      </v:shape>
                      <v:shape id="Graphic 3749" o:spid="_x0000_s1028" type="#_x0000_t75" alt="Hearts" style="position:absolute;left:152;width:25241;height:22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">
                        <v:imagedata r:id="rId23" o:title="Hearts"/>
                      </v:shape>
                      <v:shape id="Graphic 3750" o:spid="_x0000_s1029" type="#_x0000_t75" alt="Hearts" style="position:absolute;left:762;top:609;width:24193;height:2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">
                        <v:imagedata r:id="rId24" o:title="Hearts"/>
                      </v:shape>
                      <v:shape id="Graphic 3751" o:spid="_x0000_s1030" type="#_x0000_t75" alt="Hearts" style="position:absolute;left:1219;top:152;width:24155;height:21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">
                        <v:imagedata r:id="rId25" o:title="Hearts"/>
                      </v:shape>
                      <v:shape id="Graphic 3752" o:spid="_x0000_s1031" type="#_x0000_t75" alt="Heart" style="position:absolute;top:152;width:25450;height:23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">
                        <v:imagedata r:id="rId26" o:title="Hear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631CB4" w:rsidRPr="00811EBF" w:rsidTr="00104AC8">
        <w:trPr>
          <w:trHeight w:val="7056"/>
        </w:trPr>
        <w:tc>
          <w:tcPr>
            <w:tcW w:w="5755" w:type="dxa"/>
            <w:vAlign w:val="center"/>
          </w:tcPr>
          <w:p w:rsidR="00631CB4" w:rsidRDefault="00631CB4" w:rsidP="00104AC8">
            <w:pPr>
              <w:pStyle w:val="Subtitle"/>
            </w:pPr>
            <w:r w:rsidRPr="00631CB4">
              <w:t>Family dispute</w:t>
            </w:r>
          </w:p>
          <w:p w:rsidR="00631CB4" w:rsidRPr="00EE745A" w:rsidRDefault="00631CB4" w:rsidP="00104AC8">
            <w:r>
              <w:t>Lose 1</w:t>
            </w:r>
            <w:r>
              <w:t>0</w:t>
            </w:r>
            <w:r>
              <w:t xml:space="preserve"> </w:t>
            </w:r>
            <w:r>
              <w:t>Health</w:t>
            </w:r>
          </w:p>
        </w:tc>
        <w:tc>
          <w:tcPr>
            <w:tcW w:w="5755" w:type="dxa"/>
            <w:vAlign w:val="bottom"/>
          </w:tcPr>
          <w:p w:rsidR="00631CB4" w:rsidRPr="00811EBF" w:rsidRDefault="00631CB4" w:rsidP="00104AC8">
            <w:pPr>
              <w:pStyle w:val="Heading1"/>
            </w:pPr>
          </w:p>
          <w:p w:rsidR="00631CB4" w:rsidRPr="00811EBF" w:rsidRDefault="00631CB4" w:rsidP="00104AC8">
            <w:pPr>
              <w:pStyle w:val="Title"/>
              <w:jc w:val="center"/>
            </w:pPr>
            <w:r>
              <w:t>Marriage</w:t>
            </w:r>
          </w:p>
          <w:p w:rsidR="00631CB4" w:rsidRPr="00811EBF" w:rsidRDefault="00631CB4" w:rsidP="00104AC8">
            <w:pPr>
              <w:pStyle w:val="Heading2"/>
            </w:pPr>
            <w:r>
              <w:t>Challenge</w:t>
            </w:r>
          </w:p>
          <w:p w:rsidR="00631CB4" w:rsidRPr="00811EBF" w:rsidRDefault="00631CB4" w:rsidP="00104AC8">
            <w:r w:rsidRPr="00811EBF">
              <w:rPr>
                <w:noProof/>
              </w:rPr>
              <w:drawing>
                <wp:anchor distT="0" distB="0" distL="114300" distR="114300" simplePos="0" relativeHeight="251698176" behindDoc="1" locked="0" layoutInCell="1" allowOverlap="1" wp14:anchorId="78CD9532" wp14:editId="01E196FB">
                  <wp:simplePos x="0" y="0"/>
                  <wp:positionH relativeFrom="column">
                    <wp:posOffset>579120</wp:posOffset>
                  </wp:positionH>
                  <wp:positionV relativeFrom="paragraph">
                    <wp:posOffset>-1435735</wp:posOffset>
                  </wp:positionV>
                  <wp:extent cx="2483485" cy="1378585"/>
                  <wp:effectExtent l="0" t="0" r="0" b="0"/>
                  <wp:wrapNone/>
                  <wp:docPr id="3713" name="Graphic 3713" descr="Label fr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badge.sv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485" cy="137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11EBF">
              <w:rPr>
                <w:noProof/>
              </w:rPr>
              <mc:AlternateContent>
                <mc:Choice Requires="wpg">
                  <w:drawing>
                    <wp:inline distT="0" distB="0" distL="0" distR="0" wp14:anchorId="4669B961" wp14:editId="60F99FCC">
                      <wp:extent cx="2545080" cy="2410460"/>
                      <wp:effectExtent l="0" t="0" r="7620" b="8890"/>
                      <wp:docPr id="3707" name="Group 3707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45080" cy="2410460"/>
                                <a:chOff x="0" y="0"/>
                                <a:chExt cx="2545080" cy="24104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708" name="Graphic 3708" descr="Heart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0960"/>
                                  <a:ext cx="2427605" cy="20770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09" name="Graphic 3709" descr="Heart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0" y="0"/>
                                  <a:ext cx="2524125" cy="2260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10" name="Graphic 3710" descr="Heart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00" y="60960"/>
                                  <a:ext cx="2419350" cy="2131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11" name="Graphic 3711" descr="Heart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920" y="15240"/>
                                  <a:ext cx="2415540" cy="21278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12" name="Graphic 3712" descr="Hear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240"/>
                                  <a:ext cx="2545080" cy="23952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9F142E" id="Group 3707" o:spid="_x0000_s1026" style="width:200.4pt;height:189.8pt;mso-position-horizontal-relative:char;mso-position-vertical-relative:line" coordsize="25450,241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">
                      <v:shape id="Graphic 3708" o:spid="_x0000_s1027" type="#_x0000_t75" alt="Hearts" style="position:absolute;top:609;width:24276;height:20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">
                        <v:imagedata r:id="rId22" o:title="Hearts"/>
                      </v:shape>
                      <v:shape id="Graphic 3709" o:spid="_x0000_s1028" type="#_x0000_t75" alt="Hearts" style="position:absolute;left:152;width:25241;height:22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">
                        <v:imagedata r:id="rId23" o:title="Hearts"/>
                      </v:shape>
                      <v:shape id="Graphic 3710" o:spid="_x0000_s1029" type="#_x0000_t75" alt="Hearts" style="position:absolute;left:762;top:609;width:24193;height:2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">
                        <v:imagedata r:id="rId24" o:title="Hearts"/>
                      </v:shape>
                      <v:shape id="Graphic 3711" o:spid="_x0000_s1030" type="#_x0000_t75" alt="Hearts" style="position:absolute;left:1219;top:152;width:24155;height:21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">
                        <v:imagedata r:id="rId25" o:title="Hearts"/>
                      </v:shape>
                      <v:shape id="Graphic 3712" o:spid="_x0000_s1031" type="#_x0000_t75" alt="Heart" style="position:absolute;top:152;width:25450;height:23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">
                        <v:imagedata r:id="rId26" o:title="Hear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631CB4" w:rsidRDefault="00631CB4" w:rsidP="00631CB4">
      <w:pPr>
        <w:spacing w:after="0" w:line="259" w:lineRule="auto"/>
        <w:jc w:val="left"/>
        <w:rPr>
          <w:sz w:val="10"/>
        </w:rPr>
      </w:pPr>
    </w:p>
    <w:tbl>
      <w:tblPr>
        <w:tblW w:w="0" w:type="auto"/>
        <w:tblLook w:val="0600" w:firstRow="0" w:lastRow="0" w:firstColumn="0" w:lastColumn="0" w:noHBand="1" w:noVBand="1"/>
      </w:tblPr>
      <w:tblGrid>
        <w:gridCol w:w="5755"/>
        <w:gridCol w:w="5755"/>
      </w:tblGrid>
      <w:tr w:rsidR="00631CB4" w:rsidRPr="00811EBF" w:rsidTr="00104AC8">
        <w:trPr>
          <w:trHeight w:val="7488"/>
        </w:trPr>
        <w:tc>
          <w:tcPr>
            <w:tcW w:w="5755" w:type="dxa"/>
            <w:vAlign w:val="center"/>
          </w:tcPr>
          <w:p w:rsidR="00631CB4" w:rsidRDefault="00631CB4" w:rsidP="00104AC8">
            <w:pPr>
              <w:pStyle w:val="Subtitle"/>
              <w:rPr>
                <w:lang w:eastAsia="zh-TW"/>
              </w:rPr>
            </w:pPr>
            <w:r>
              <w:rPr>
                <w:lang w:eastAsia="zh-TW"/>
              </w:rPr>
              <w:t>Choose</w:t>
            </w:r>
            <w:r w:rsidRPr="00631CB4">
              <w:rPr>
                <w:lang w:eastAsia="zh-TW"/>
              </w:rPr>
              <w:t> the wedding dress</w:t>
            </w:r>
            <w:r w:rsidRPr="00A70FFC">
              <w:rPr>
                <w:lang w:eastAsia="zh-TW"/>
              </w:rPr>
              <w:t xml:space="preserve"> </w:t>
            </w:r>
          </w:p>
          <w:p w:rsidR="00631CB4" w:rsidRDefault="00631CB4" w:rsidP="00631CB4">
            <w:r>
              <w:t xml:space="preserve">if one of couple </w:t>
            </w:r>
            <w:r>
              <w:t>Appearance</w:t>
            </w:r>
            <w:r>
              <w:rPr>
                <w:rFonts w:hint="eastAsia"/>
              </w:rPr>
              <w:t>&gt;10,</w:t>
            </w:r>
            <w:r>
              <w:t xml:space="preserve"> </w:t>
            </w:r>
          </w:p>
          <w:p w:rsidR="00631CB4" w:rsidRDefault="00631CB4" w:rsidP="00631CB4">
            <w:r>
              <w:t xml:space="preserve">lose </w:t>
            </w:r>
            <w:r>
              <w:t>4</w:t>
            </w:r>
            <w:r>
              <w:t xml:space="preserve"> </w:t>
            </w:r>
            <w:r w:rsidR="00766BA2">
              <w:t>D</w:t>
            </w:r>
            <w:r>
              <w:t>ollars and lose 2</w:t>
            </w:r>
            <w:r>
              <w:t xml:space="preserve"> Health</w:t>
            </w:r>
            <w:r>
              <w:t xml:space="preserve">. </w:t>
            </w:r>
          </w:p>
          <w:p w:rsidR="00631CB4" w:rsidRDefault="00631CB4" w:rsidP="00631CB4">
            <w:r>
              <w:t xml:space="preserve">If not, </w:t>
            </w:r>
          </w:p>
          <w:p w:rsidR="00631CB4" w:rsidRPr="00631CB4" w:rsidRDefault="00631CB4" w:rsidP="00631CB4">
            <w:pPr>
              <w:rPr>
                <w:rFonts w:asciiTheme="majorHAnsi" w:eastAsiaTheme="minorEastAsia" w:hAnsiTheme="majorHAnsi"/>
                <w:b/>
                <w:i/>
                <w:color w:val="EC0000" w:themeColor="text2"/>
                <w:spacing w:val="15"/>
                <w:sz w:val="38"/>
                <w:lang w:eastAsia="zh-TW"/>
              </w:rPr>
            </w:pPr>
            <w:r>
              <w:t xml:space="preserve">lost </w:t>
            </w:r>
            <w:r>
              <w:t>6</w:t>
            </w:r>
            <w:r>
              <w:t xml:space="preserve"> </w:t>
            </w:r>
            <w:r w:rsidR="00766BA2">
              <w:t>D</w:t>
            </w:r>
            <w:r>
              <w:t xml:space="preserve">ollars and lose </w:t>
            </w:r>
            <w:r>
              <w:t>4</w:t>
            </w:r>
            <w:r>
              <w:rPr>
                <w:rFonts w:hint="eastAsia"/>
              </w:rPr>
              <w:t xml:space="preserve"> </w:t>
            </w:r>
            <w:r>
              <w:t>Health</w:t>
            </w:r>
          </w:p>
        </w:tc>
        <w:tc>
          <w:tcPr>
            <w:tcW w:w="5755" w:type="dxa"/>
            <w:vAlign w:val="center"/>
          </w:tcPr>
          <w:p w:rsidR="00766BA2" w:rsidRPr="00811EBF" w:rsidRDefault="00766BA2" w:rsidP="00766BA2">
            <w:pPr>
              <w:pStyle w:val="Heading1"/>
            </w:pPr>
          </w:p>
          <w:p w:rsidR="00766BA2" w:rsidRPr="00811EBF" w:rsidRDefault="00766BA2" w:rsidP="00766BA2">
            <w:pPr>
              <w:pStyle w:val="Title"/>
              <w:jc w:val="center"/>
            </w:pPr>
            <w:r>
              <w:t>Marriage</w:t>
            </w:r>
          </w:p>
          <w:p w:rsidR="00766BA2" w:rsidRPr="00811EBF" w:rsidRDefault="00766BA2" w:rsidP="00766BA2">
            <w:pPr>
              <w:pStyle w:val="Heading2"/>
            </w:pPr>
            <w:r>
              <w:t>Challenge</w:t>
            </w:r>
          </w:p>
          <w:p w:rsidR="00631CB4" w:rsidRPr="00811EBF" w:rsidRDefault="00766BA2" w:rsidP="00766BA2">
            <w:r w:rsidRPr="00811EBF">
              <w:rPr>
                <w:noProof/>
              </w:rPr>
              <w:drawing>
                <wp:anchor distT="0" distB="0" distL="114300" distR="114300" simplePos="0" relativeHeight="251708416" behindDoc="1" locked="0" layoutInCell="1" allowOverlap="1" wp14:anchorId="503C7538" wp14:editId="3A69D7AF">
                  <wp:simplePos x="0" y="0"/>
                  <wp:positionH relativeFrom="column">
                    <wp:posOffset>579120</wp:posOffset>
                  </wp:positionH>
                  <wp:positionV relativeFrom="paragraph">
                    <wp:posOffset>-1435735</wp:posOffset>
                  </wp:positionV>
                  <wp:extent cx="2483485" cy="1378585"/>
                  <wp:effectExtent l="0" t="0" r="0" b="0"/>
                  <wp:wrapNone/>
                  <wp:docPr id="3760" name="Graphic 3760" descr="Label fr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badge.sv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485" cy="137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11EBF">
              <w:rPr>
                <w:noProof/>
              </w:rPr>
              <mc:AlternateContent>
                <mc:Choice Requires="wpg">
                  <w:drawing>
                    <wp:inline distT="0" distB="0" distL="0" distR="0" wp14:anchorId="09843576" wp14:editId="30039E06">
                      <wp:extent cx="2545080" cy="2410460"/>
                      <wp:effectExtent l="0" t="0" r="7620" b="8890"/>
                      <wp:docPr id="3754" name="Group 3754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45080" cy="2410460"/>
                                <a:chOff x="0" y="0"/>
                                <a:chExt cx="2545080" cy="24104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755" name="Graphic 3755" descr="Heart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0960"/>
                                  <a:ext cx="2427605" cy="20770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56" name="Graphic 3756" descr="Heart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0" y="0"/>
                                  <a:ext cx="2524125" cy="2260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57" name="Graphic 3757" descr="Heart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00" y="60960"/>
                                  <a:ext cx="2419350" cy="2131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58" name="Graphic 3758" descr="Heart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920" y="15240"/>
                                  <a:ext cx="2415540" cy="21278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59" name="Graphic 3759" descr="Hear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240"/>
                                  <a:ext cx="2545080" cy="23952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FFDF21" id="Group 3754" o:spid="_x0000_s1026" style="width:200.4pt;height:189.8pt;mso-position-horizontal-relative:char;mso-position-vertical-relative:line" coordsize="25450,241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">
                      <v:shape id="Graphic 3755" o:spid="_x0000_s1027" type="#_x0000_t75" alt="Hearts" style="position:absolute;top:609;width:24276;height:20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">
                        <v:imagedata r:id="rId22" o:title="Hearts"/>
                      </v:shape>
                      <v:shape id="Graphic 3756" o:spid="_x0000_s1028" type="#_x0000_t75" alt="Hearts" style="position:absolute;left:152;width:25241;height:22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">
                        <v:imagedata r:id="rId23" o:title="Hearts"/>
                      </v:shape>
                      <v:shape id="Graphic 3757" o:spid="_x0000_s1029" type="#_x0000_t75" alt="Hearts" style="position:absolute;left:762;top:609;width:24193;height:2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">
                        <v:imagedata r:id="rId24" o:title="Hearts"/>
                      </v:shape>
                      <v:shape id="Graphic 3758" o:spid="_x0000_s1030" type="#_x0000_t75" alt="Hearts" style="position:absolute;left:1219;top:152;width:24155;height:21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">
                        <v:imagedata r:id="rId25" o:title="Hearts"/>
                      </v:shape>
                      <v:shape id="Graphic 3759" o:spid="_x0000_s1031" type="#_x0000_t75" alt="Heart" style="position:absolute;top:152;width:25450;height:23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">
                        <v:imagedata r:id="rId26" o:title="Hear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631CB4" w:rsidRPr="00811EBF" w:rsidTr="00104AC8">
        <w:trPr>
          <w:trHeight w:val="7056"/>
        </w:trPr>
        <w:tc>
          <w:tcPr>
            <w:tcW w:w="5755" w:type="dxa"/>
            <w:vAlign w:val="center"/>
          </w:tcPr>
          <w:p w:rsidR="00766BA2" w:rsidRPr="00766BA2" w:rsidRDefault="00766BA2" w:rsidP="00104AC8">
            <w:pPr>
              <w:rPr>
                <w:rFonts w:asciiTheme="majorHAnsi" w:eastAsiaTheme="minorEastAsia" w:hAnsiTheme="majorHAnsi"/>
                <w:b/>
                <w:i/>
                <w:color w:val="EC0000" w:themeColor="text2"/>
                <w:spacing w:val="15"/>
                <w:sz w:val="38"/>
                <w:lang w:eastAsia="zh-TW"/>
              </w:rPr>
            </w:pPr>
            <w:r w:rsidRPr="00766BA2">
              <w:rPr>
                <w:rFonts w:asciiTheme="majorHAnsi" w:eastAsiaTheme="minorEastAsia" w:hAnsiTheme="majorHAnsi"/>
                <w:b/>
                <w:i/>
                <w:color w:val="EC0000" w:themeColor="text2"/>
                <w:spacing w:val="15"/>
                <w:sz w:val="38"/>
                <w:lang w:eastAsia="zh-TW"/>
              </w:rPr>
              <w:t>Lost wedding ring</w:t>
            </w:r>
            <w:r w:rsidRPr="00766BA2">
              <w:rPr>
                <w:rFonts w:asciiTheme="majorHAnsi" w:eastAsiaTheme="minorEastAsia" w:hAnsiTheme="majorHAnsi"/>
                <w:b/>
                <w:i/>
                <w:color w:val="EC0000" w:themeColor="text2"/>
                <w:spacing w:val="15"/>
                <w:sz w:val="38"/>
                <w:lang w:eastAsia="zh-TW"/>
              </w:rPr>
              <w:t xml:space="preserve"> </w:t>
            </w:r>
          </w:p>
          <w:p w:rsidR="00766BA2" w:rsidRDefault="00766BA2" w:rsidP="00766BA2">
            <w:r>
              <w:t xml:space="preserve">Lose </w:t>
            </w:r>
            <w:r>
              <w:t>8 Dollars</w:t>
            </w:r>
            <w:r>
              <w:t xml:space="preserve"> and </w:t>
            </w:r>
          </w:p>
          <w:p w:rsidR="00631CB4" w:rsidRPr="00EE745A" w:rsidRDefault="00766BA2" w:rsidP="00766BA2">
            <w:r>
              <w:t xml:space="preserve">lose </w:t>
            </w:r>
            <w:r>
              <w:t>4</w:t>
            </w:r>
            <w:r>
              <w:t xml:space="preserve"> Health</w:t>
            </w:r>
          </w:p>
        </w:tc>
        <w:tc>
          <w:tcPr>
            <w:tcW w:w="5755" w:type="dxa"/>
            <w:vAlign w:val="bottom"/>
          </w:tcPr>
          <w:p w:rsidR="00631CB4" w:rsidRPr="00811EBF" w:rsidRDefault="00631CB4" w:rsidP="00104AC8">
            <w:pPr>
              <w:pStyle w:val="Heading1"/>
            </w:pPr>
          </w:p>
          <w:p w:rsidR="00631CB4" w:rsidRPr="00811EBF" w:rsidRDefault="00631CB4" w:rsidP="00104AC8">
            <w:pPr>
              <w:pStyle w:val="Title"/>
              <w:jc w:val="center"/>
            </w:pPr>
            <w:r>
              <w:t>Marriage</w:t>
            </w:r>
          </w:p>
          <w:p w:rsidR="00631CB4" w:rsidRPr="00811EBF" w:rsidRDefault="00631CB4" w:rsidP="00104AC8">
            <w:pPr>
              <w:pStyle w:val="Heading2"/>
            </w:pPr>
            <w:r>
              <w:t>Challenge</w:t>
            </w:r>
          </w:p>
          <w:p w:rsidR="00631CB4" w:rsidRPr="00811EBF" w:rsidRDefault="00631CB4" w:rsidP="00104AC8">
            <w:r w:rsidRPr="00811EBF">
              <w:rPr>
                <w:noProof/>
              </w:rPr>
              <w:drawing>
                <wp:anchor distT="0" distB="0" distL="114300" distR="114300" simplePos="0" relativeHeight="251700224" behindDoc="1" locked="0" layoutInCell="1" allowOverlap="1" wp14:anchorId="78CD9532" wp14:editId="01E196FB">
                  <wp:simplePos x="0" y="0"/>
                  <wp:positionH relativeFrom="column">
                    <wp:posOffset>579120</wp:posOffset>
                  </wp:positionH>
                  <wp:positionV relativeFrom="paragraph">
                    <wp:posOffset>-1435735</wp:posOffset>
                  </wp:positionV>
                  <wp:extent cx="2483485" cy="1378585"/>
                  <wp:effectExtent l="0" t="0" r="0" b="0"/>
                  <wp:wrapNone/>
                  <wp:docPr id="3726" name="Graphic 3726" descr="Label fr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badge.sv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485" cy="137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11EBF">
              <w:rPr>
                <w:noProof/>
              </w:rPr>
              <mc:AlternateContent>
                <mc:Choice Requires="wpg">
                  <w:drawing>
                    <wp:inline distT="0" distB="0" distL="0" distR="0" wp14:anchorId="4669B961" wp14:editId="60F99FCC">
                      <wp:extent cx="2545080" cy="2410460"/>
                      <wp:effectExtent l="0" t="0" r="7620" b="8890"/>
                      <wp:docPr id="3720" name="Group 3720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45080" cy="2410460"/>
                                <a:chOff x="0" y="0"/>
                                <a:chExt cx="2545080" cy="24104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721" name="Graphic 3721" descr="Heart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0960"/>
                                  <a:ext cx="2427605" cy="20770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22" name="Graphic 3722" descr="Heart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0" y="0"/>
                                  <a:ext cx="2524125" cy="2260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23" name="Graphic 3723" descr="Heart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00" y="60960"/>
                                  <a:ext cx="2419350" cy="2131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24" name="Graphic 3724" descr="Heart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920" y="15240"/>
                                  <a:ext cx="2415540" cy="21278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25" name="Graphic 3725" descr="Hear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240"/>
                                  <a:ext cx="2545080" cy="23952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18122D" id="Group 3720" o:spid="_x0000_s1026" style="width:200.4pt;height:189.8pt;mso-position-horizontal-relative:char;mso-position-vertical-relative:line" coordsize="25450,241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">
                      <v:shape id="Graphic 3721" o:spid="_x0000_s1027" type="#_x0000_t75" alt="Hearts" style="position:absolute;top:609;width:24276;height:20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">
                        <v:imagedata r:id="rId22" o:title="Hearts"/>
                      </v:shape>
                      <v:shape id="Graphic 3722" o:spid="_x0000_s1028" type="#_x0000_t75" alt="Hearts" style="position:absolute;left:152;width:25241;height:22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">
                        <v:imagedata r:id="rId23" o:title="Hearts"/>
                      </v:shape>
                      <v:shape id="Graphic 3723" o:spid="_x0000_s1029" type="#_x0000_t75" alt="Hearts" style="position:absolute;left:762;top:609;width:24193;height:2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">
                        <v:imagedata r:id="rId24" o:title="Hearts"/>
                      </v:shape>
                      <v:shape id="Graphic 3724" o:spid="_x0000_s1030" type="#_x0000_t75" alt="Hearts" style="position:absolute;left:1219;top:152;width:24155;height:21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">
                        <v:imagedata r:id="rId25" o:title="Hearts"/>
                      </v:shape>
                      <v:shape id="Graphic 3725" o:spid="_x0000_s1031" type="#_x0000_t75" alt="Heart" style="position:absolute;top:152;width:25450;height:23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">
                        <v:imagedata r:id="rId26" o:title="Hear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631CB4" w:rsidRDefault="00631CB4" w:rsidP="00631CB4">
      <w:pPr>
        <w:spacing w:after="0" w:line="259" w:lineRule="auto"/>
        <w:jc w:val="left"/>
        <w:rPr>
          <w:sz w:val="10"/>
        </w:rPr>
      </w:pPr>
    </w:p>
    <w:tbl>
      <w:tblPr>
        <w:tblW w:w="0" w:type="auto"/>
        <w:tblLook w:val="0600" w:firstRow="0" w:lastRow="0" w:firstColumn="0" w:lastColumn="0" w:noHBand="1" w:noVBand="1"/>
      </w:tblPr>
      <w:tblGrid>
        <w:gridCol w:w="5755"/>
        <w:gridCol w:w="5755"/>
      </w:tblGrid>
      <w:tr w:rsidR="00631CB4" w:rsidRPr="00811EBF" w:rsidTr="00104AC8">
        <w:trPr>
          <w:trHeight w:val="7488"/>
        </w:trPr>
        <w:tc>
          <w:tcPr>
            <w:tcW w:w="5755" w:type="dxa"/>
            <w:vAlign w:val="center"/>
          </w:tcPr>
          <w:p w:rsidR="00766BA2" w:rsidRPr="00766BA2" w:rsidRDefault="00766BA2" w:rsidP="00104AC8">
            <w:pPr>
              <w:rPr>
                <w:rFonts w:asciiTheme="majorHAnsi" w:eastAsiaTheme="minorEastAsia" w:hAnsiTheme="majorHAnsi"/>
                <w:b/>
                <w:i/>
                <w:color w:val="EC0000" w:themeColor="text2"/>
                <w:spacing w:val="15"/>
                <w:sz w:val="38"/>
              </w:rPr>
            </w:pPr>
            <w:r w:rsidRPr="00766BA2">
              <w:rPr>
                <w:rFonts w:asciiTheme="majorHAnsi" w:eastAsiaTheme="minorEastAsia" w:hAnsiTheme="majorHAnsi"/>
                <w:b/>
                <w:i/>
                <w:color w:val="EC0000" w:themeColor="text2"/>
                <w:spacing w:val="15"/>
                <w:sz w:val="38"/>
              </w:rPr>
              <w:t>Insomnia</w:t>
            </w:r>
            <w:r w:rsidRPr="00766BA2">
              <w:rPr>
                <w:rFonts w:asciiTheme="majorHAnsi" w:eastAsiaTheme="minorEastAsia" w:hAnsiTheme="majorHAnsi"/>
                <w:b/>
                <w:i/>
                <w:color w:val="EC0000" w:themeColor="text2"/>
                <w:spacing w:val="15"/>
                <w:sz w:val="38"/>
              </w:rPr>
              <w:t xml:space="preserve"> </w:t>
            </w:r>
          </w:p>
          <w:p w:rsidR="00631CB4" w:rsidRDefault="00631CB4" w:rsidP="00104AC8">
            <w:r>
              <w:t xml:space="preserve">Lose </w:t>
            </w:r>
            <w:r w:rsidR="00766BA2">
              <w:t xml:space="preserve">7 Appearance and </w:t>
            </w:r>
          </w:p>
          <w:p w:rsidR="00766BA2" w:rsidRPr="00EE745A" w:rsidRDefault="00766BA2" w:rsidP="00104AC8">
            <w:r>
              <w:t>Lose 7 Health</w:t>
            </w:r>
          </w:p>
        </w:tc>
        <w:tc>
          <w:tcPr>
            <w:tcW w:w="5755" w:type="dxa"/>
            <w:vAlign w:val="center"/>
          </w:tcPr>
          <w:p w:rsidR="00766BA2" w:rsidRPr="00811EBF" w:rsidRDefault="00766BA2" w:rsidP="00766BA2">
            <w:pPr>
              <w:pStyle w:val="Heading1"/>
            </w:pPr>
          </w:p>
          <w:p w:rsidR="00766BA2" w:rsidRPr="00811EBF" w:rsidRDefault="00766BA2" w:rsidP="00766BA2">
            <w:pPr>
              <w:pStyle w:val="Title"/>
              <w:jc w:val="center"/>
            </w:pPr>
            <w:r>
              <w:t>Marriage</w:t>
            </w:r>
          </w:p>
          <w:p w:rsidR="00766BA2" w:rsidRPr="00811EBF" w:rsidRDefault="00766BA2" w:rsidP="00766BA2">
            <w:pPr>
              <w:pStyle w:val="Heading2"/>
            </w:pPr>
            <w:r>
              <w:t>Challenge</w:t>
            </w:r>
          </w:p>
          <w:p w:rsidR="00631CB4" w:rsidRPr="00811EBF" w:rsidRDefault="00766BA2" w:rsidP="00766BA2">
            <w:r w:rsidRPr="00811EBF">
              <w:rPr>
                <w:noProof/>
              </w:rPr>
              <w:drawing>
                <wp:anchor distT="0" distB="0" distL="114300" distR="114300" simplePos="0" relativeHeight="251710464" behindDoc="1" locked="0" layoutInCell="1" allowOverlap="1" wp14:anchorId="503C7538" wp14:editId="3A69D7AF">
                  <wp:simplePos x="0" y="0"/>
                  <wp:positionH relativeFrom="column">
                    <wp:posOffset>579120</wp:posOffset>
                  </wp:positionH>
                  <wp:positionV relativeFrom="paragraph">
                    <wp:posOffset>-1435735</wp:posOffset>
                  </wp:positionV>
                  <wp:extent cx="2483485" cy="1378585"/>
                  <wp:effectExtent l="0" t="0" r="0" b="0"/>
                  <wp:wrapNone/>
                  <wp:docPr id="3767" name="Graphic 3767" descr="Label fr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badge.sv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485" cy="137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11EBF">
              <w:rPr>
                <w:noProof/>
              </w:rPr>
              <mc:AlternateContent>
                <mc:Choice Requires="wpg">
                  <w:drawing>
                    <wp:inline distT="0" distB="0" distL="0" distR="0" wp14:anchorId="09843576" wp14:editId="30039E06">
                      <wp:extent cx="2545080" cy="2410460"/>
                      <wp:effectExtent l="0" t="0" r="7620" b="8890"/>
                      <wp:docPr id="3761" name="Group 3761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45080" cy="2410460"/>
                                <a:chOff x="0" y="0"/>
                                <a:chExt cx="2545080" cy="24104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762" name="Graphic 3762" descr="Heart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0960"/>
                                  <a:ext cx="2427605" cy="20770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63" name="Graphic 3763" descr="Heart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0" y="0"/>
                                  <a:ext cx="2524125" cy="2260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64" name="Graphic 3764" descr="Heart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00" y="60960"/>
                                  <a:ext cx="2419350" cy="2131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65" name="Graphic 3765" descr="Heart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920" y="15240"/>
                                  <a:ext cx="2415540" cy="21278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66" name="Graphic 3766" descr="Hear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240"/>
                                  <a:ext cx="2545080" cy="23952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2FAE31" id="Group 3761" o:spid="_x0000_s1026" style="width:200.4pt;height:189.8pt;mso-position-horizontal-relative:char;mso-position-vertical-relative:line" coordsize="25450,241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">
                      <v:shape id="Graphic 3762" o:spid="_x0000_s1027" type="#_x0000_t75" alt="Hearts" style="position:absolute;top:609;width:24276;height:20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">
                        <v:imagedata r:id="rId22" o:title="Hearts"/>
                      </v:shape>
                      <v:shape id="Graphic 3763" o:spid="_x0000_s1028" type="#_x0000_t75" alt="Hearts" style="position:absolute;left:152;width:25241;height:22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">
                        <v:imagedata r:id="rId23" o:title="Hearts"/>
                      </v:shape>
                      <v:shape id="Graphic 3764" o:spid="_x0000_s1029" type="#_x0000_t75" alt="Hearts" style="position:absolute;left:762;top:609;width:24193;height:2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">
                        <v:imagedata r:id="rId24" o:title="Hearts"/>
                      </v:shape>
                      <v:shape id="Graphic 3765" o:spid="_x0000_s1030" type="#_x0000_t75" alt="Hearts" style="position:absolute;left:1219;top:152;width:24155;height:21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">
                        <v:imagedata r:id="rId25" o:title="Hearts"/>
                      </v:shape>
                      <v:shape id="Graphic 3766" o:spid="_x0000_s1031" type="#_x0000_t75" alt="Heart" style="position:absolute;top:152;width:25450;height:23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">
                        <v:imagedata r:id="rId26" o:title="Hear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631CB4" w:rsidRPr="00811EBF" w:rsidTr="00104AC8">
        <w:trPr>
          <w:trHeight w:val="7056"/>
        </w:trPr>
        <w:tc>
          <w:tcPr>
            <w:tcW w:w="5755" w:type="dxa"/>
            <w:vAlign w:val="center"/>
          </w:tcPr>
          <w:p w:rsidR="00631CB4" w:rsidRPr="00EE745A" w:rsidRDefault="00631CB4" w:rsidP="00104AC8">
            <w:bookmarkStart w:id="0" w:name="_GoBack"/>
            <w:bookmarkEnd w:id="0"/>
          </w:p>
        </w:tc>
        <w:tc>
          <w:tcPr>
            <w:tcW w:w="5755" w:type="dxa"/>
            <w:vAlign w:val="bottom"/>
          </w:tcPr>
          <w:p w:rsidR="00631CB4" w:rsidRPr="00811EBF" w:rsidRDefault="00631CB4" w:rsidP="00104AC8">
            <w:pPr>
              <w:pStyle w:val="Heading1"/>
            </w:pPr>
          </w:p>
          <w:p w:rsidR="00631CB4" w:rsidRPr="00811EBF" w:rsidRDefault="00631CB4" w:rsidP="00104AC8">
            <w:pPr>
              <w:pStyle w:val="Title"/>
              <w:jc w:val="center"/>
            </w:pPr>
            <w:r>
              <w:t>Marriage</w:t>
            </w:r>
          </w:p>
          <w:p w:rsidR="00631CB4" w:rsidRPr="00811EBF" w:rsidRDefault="00631CB4" w:rsidP="00104AC8">
            <w:pPr>
              <w:pStyle w:val="Heading2"/>
            </w:pPr>
            <w:r>
              <w:t>Challenge</w:t>
            </w:r>
          </w:p>
          <w:p w:rsidR="00631CB4" w:rsidRPr="00811EBF" w:rsidRDefault="00631CB4" w:rsidP="00104AC8">
            <w:r w:rsidRPr="00811EBF">
              <w:rPr>
                <w:noProof/>
              </w:rPr>
              <w:drawing>
                <wp:anchor distT="0" distB="0" distL="114300" distR="114300" simplePos="0" relativeHeight="251702272" behindDoc="1" locked="0" layoutInCell="1" allowOverlap="1" wp14:anchorId="78CD9532" wp14:editId="01E196FB">
                  <wp:simplePos x="0" y="0"/>
                  <wp:positionH relativeFrom="column">
                    <wp:posOffset>579120</wp:posOffset>
                  </wp:positionH>
                  <wp:positionV relativeFrom="paragraph">
                    <wp:posOffset>-1435735</wp:posOffset>
                  </wp:positionV>
                  <wp:extent cx="2483485" cy="1378585"/>
                  <wp:effectExtent l="0" t="0" r="0" b="0"/>
                  <wp:wrapNone/>
                  <wp:docPr id="3739" name="Graphic 3739" descr="Label fr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badge.sv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485" cy="137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11EBF">
              <w:rPr>
                <w:noProof/>
              </w:rPr>
              <mc:AlternateContent>
                <mc:Choice Requires="wpg">
                  <w:drawing>
                    <wp:inline distT="0" distB="0" distL="0" distR="0" wp14:anchorId="4669B961" wp14:editId="60F99FCC">
                      <wp:extent cx="2545080" cy="2410460"/>
                      <wp:effectExtent l="0" t="0" r="7620" b="8890"/>
                      <wp:docPr id="3733" name="Group 3733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45080" cy="2410460"/>
                                <a:chOff x="0" y="0"/>
                                <a:chExt cx="2545080" cy="24104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734" name="Graphic 3734" descr="Heart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0960"/>
                                  <a:ext cx="2427605" cy="20770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35" name="Graphic 3735" descr="Heart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0" y="0"/>
                                  <a:ext cx="2524125" cy="2260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36" name="Graphic 3736" descr="Heart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00" y="60960"/>
                                  <a:ext cx="2419350" cy="2131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37" name="Graphic 3737" descr="Heart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920" y="15240"/>
                                  <a:ext cx="2415540" cy="21278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38" name="Graphic 3738" descr="Hear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240"/>
                                  <a:ext cx="2545080" cy="23952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C9D1F7" id="Group 3733" o:spid="_x0000_s1026" style="width:200.4pt;height:189.8pt;mso-position-horizontal-relative:char;mso-position-vertical-relative:line" coordsize="25450,241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">
                      <v:shape id="Graphic 3734" o:spid="_x0000_s1027" type="#_x0000_t75" alt="Hearts" style="position:absolute;top:609;width:24276;height:20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">
                        <v:imagedata r:id="rId22" o:title="Hearts"/>
                      </v:shape>
                      <v:shape id="Graphic 3735" o:spid="_x0000_s1028" type="#_x0000_t75" alt="Hearts" style="position:absolute;left:152;width:25241;height:22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">
                        <v:imagedata r:id="rId23" o:title="Hearts"/>
                      </v:shape>
                      <v:shape id="Graphic 3736" o:spid="_x0000_s1029" type="#_x0000_t75" alt="Hearts" style="position:absolute;left:762;top:609;width:24193;height:2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">
                        <v:imagedata r:id="rId24" o:title="Hearts"/>
                      </v:shape>
                      <v:shape id="Graphic 3737" o:spid="_x0000_s1030" type="#_x0000_t75" alt="Hearts" style="position:absolute;left:1219;top:152;width:24155;height:21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">
                        <v:imagedata r:id="rId25" o:title="Hearts"/>
                      </v:shape>
                      <v:shape id="Graphic 3738" o:spid="_x0000_s1031" type="#_x0000_t75" alt="Heart" style="position:absolute;top:152;width:25450;height:23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">
                        <v:imagedata r:id="rId26" o:title="Hear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7425EE" w:rsidRPr="00811EBF" w:rsidRDefault="007425EE" w:rsidP="00631CB4">
      <w:pPr>
        <w:spacing w:after="0" w:line="259" w:lineRule="auto"/>
        <w:jc w:val="left"/>
        <w:rPr>
          <w:sz w:val="10"/>
        </w:rPr>
      </w:pPr>
    </w:p>
    <w:sectPr w:rsidR="007425EE" w:rsidRPr="00811EBF" w:rsidSect="00631CB4">
      <w:headerReference w:type="even" r:id="rId27"/>
      <w:headerReference w:type="default" r:id="rId28"/>
      <w:footerReference w:type="default" r:id="rId29"/>
      <w:pgSz w:w="12240" w:h="15840" w:code="1"/>
      <w:pgMar w:top="360" w:right="360" w:bottom="360" w:left="360" w:header="0" w:footer="0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5C4B" w:rsidRDefault="00DB5C4B" w:rsidP="002C22E0">
      <w:pPr>
        <w:spacing w:after="0"/>
      </w:pPr>
      <w:r>
        <w:separator/>
      </w:r>
    </w:p>
  </w:endnote>
  <w:endnote w:type="continuationSeparator" w:id="0">
    <w:p w:rsidR="00DB5C4B" w:rsidRDefault="00DB5C4B" w:rsidP="002C22E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48DD" w:rsidRPr="004C4BF6" w:rsidRDefault="009D48DD" w:rsidP="002C22E0"/>
  <w:p w:rsidR="009D48DD" w:rsidRDefault="009D48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5C4B" w:rsidRDefault="00DB5C4B" w:rsidP="002C22E0">
      <w:pPr>
        <w:spacing w:after="0"/>
      </w:pPr>
      <w:r>
        <w:separator/>
      </w:r>
    </w:p>
  </w:footnote>
  <w:footnote w:type="continuationSeparator" w:id="0">
    <w:p w:rsidR="00DB5C4B" w:rsidRDefault="00DB5C4B" w:rsidP="002C22E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48DD" w:rsidRDefault="009D48DD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4E8DA4D7" wp14:editId="2D6EF37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808976" cy="10067544"/>
              <wp:effectExtent l="0" t="0" r="1905" b="2921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808976" cy="10067544"/>
                        <a:chOff x="0" y="0"/>
                        <a:chExt cx="7808782" cy="10064569"/>
                      </a:xfrm>
                    </wpg:grpSpPr>
                    <wps:wsp>
                      <wps:cNvPr id="3443" name="Rectangle 3443" descr="Colorful background"/>
                      <wps:cNvSpPr/>
                      <wps:spPr>
                        <a:xfrm>
                          <a:off x="0" y="4974771"/>
                          <a:ext cx="3891319" cy="5086985"/>
                        </a:xfrm>
                        <a:prstGeom prst="rect">
                          <a:avLst/>
                        </a:prstGeom>
                        <a:gradFill>
                          <a:gsLst>
                            <a:gs pos="15000">
                              <a:schemeClr val="bg1">
                                <a:alpha val="20000"/>
                              </a:schemeClr>
                            </a:gs>
                            <a:gs pos="100000">
                              <a:schemeClr val="tx2">
                                <a:alpha val="2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40" name="Rectangle 3440" descr="Colorful background"/>
                      <wps:cNvSpPr/>
                      <wps:spPr>
                        <a:xfrm>
                          <a:off x="0" y="0"/>
                          <a:ext cx="3890446" cy="4975860"/>
                        </a:xfrm>
                        <a:prstGeom prst="rect">
                          <a:avLst/>
                        </a:prstGeom>
                        <a:gradFill>
                          <a:gsLst>
                            <a:gs pos="15000">
                              <a:schemeClr val="bg1">
                                <a:alpha val="20000"/>
                              </a:schemeClr>
                            </a:gs>
                            <a:gs pos="100000">
                              <a:schemeClr val="tx2">
                                <a:alpha val="2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444" name="Graphic 3444" descr="Heart pattern background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86200" cy="49917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50" name="Graphic 3450" descr="Colorful background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3897086" y="4974771"/>
                          <a:ext cx="3905885" cy="506412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41" name="Rectangle 3441" descr="Colorful background"/>
                      <wps:cNvSpPr/>
                      <wps:spPr>
                        <a:xfrm>
                          <a:off x="3897086" y="0"/>
                          <a:ext cx="3911600" cy="4975860"/>
                        </a:xfrm>
                        <a:prstGeom prst="rect">
                          <a:avLst/>
                        </a:prstGeom>
                        <a:gradFill>
                          <a:gsLst>
                            <a:gs pos="15000">
                              <a:schemeClr val="bg1">
                                <a:alpha val="20000"/>
                              </a:schemeClr>
                            </a:gs>
                            <a:gs pos="100000">
                              <a:schemeClr val="tx2">
                                <a:alpha val="2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449" name="Graphic 3449" descr="Heart pattern background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3886200" y="0"/>
                          <a:ext cx="3886200" cy="495236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42" name="Rectangle 3442" descr="Colorful background"/>
                      <wps:cNvSpPr/>
                      <wps:spPr>
                        <a:xfrm>
                          <a:off x="3897086" y="4974771"/>
                          <a:ext cx="3911696" cy="5073041"/>
                        </a:xfrm>
                        <a:prstGeom prst="rect">
                          <a:avLst/>
                        </a:prstGeom>
                        <a:gradFill>
                          <a:gsLst>
                            <a:gs pos="15000">
                              <a:schemeClr val="bg1">
                                <a:alpha val="20000"/>
                              </a:schemeClr>
                            </a:gs>
                            <a:gs pos="100000">
                              <a:schemeClr val="tx2">
                                <a:alpha val="2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Straight Connector 15" descr="Grey straight"/>
                      <wps:cNvCnPr/>
                      <wps:spPr>
                        <a:xfrm>
                          <a:off x="0" y="5029200"/>
                          <a:ext cx="7772400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" name="Straight Connector 13" descr="Grey straight"/>
                      <wps:cNvCnPr/>
                      <wps:spPr>
                        <a:xfrm>
                          <a:off x="3886200" y="0"/>
                          <a:ext cx="0" cy="1005840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pic:pic xmlns:pic="http://schemas.openxmlformats.org/drawingml/2006/picture">
                      <pic:nvPicPr>
                        <pic:cNvPr id="197" name="Graphic 197" descr="Heart pattern background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3886200" y="5007429"/>
                          <a:ext cx="3886200" cy="505714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8" name="Graphic 198" descr="Heart pattern background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5029200"/>
                          <a:ext cx="3886200" cy="50292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4091712" id="Group 3" o:spid="_x0000_s1026" style="position:absolute;margin-left:0;margin-top:0;width:614.9pt;height:792.7pt;z-index:251688960;mso-position-horizontal:center;mso-position-horizontal-relative:page;mso-position-vertical:center;mso-position-vertical-relative:page;mso-width-relative:margin;mso-height-relative:margin" coordsize="78087,1006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">
              <v:rect id="Rectangle 3443" o:spid="_x0000_s1027" alt="Colorful background" style="position:absolute;top:49747;width:38913;height:508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" fillcolor="white [3212]" stroked="f" strokeweight="1pt">
                <v:fill opacity="13107f" color2="#ec0000 [3215]" o:opacity2="13107f" focusposition=".5,.5" focussize="" colors="0 white;9830f white" focus="100%" type="gradientRadial"/>
              </v:rect>
              <v:rect id="Rectangle 3440" o:spid="_x0000_s1028" alt="Colorful background" style="position:absolute;width:38904;height:49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" fillcolor="white [3212]" stroked="f" strokeweight="1pt">
                <v:fill opacity="13107f" color2="#ec0000 [3215]" o:opacity2="13107f" focusposition=".5,.5" focussize="" colors="0 white;9830f white" focus="100%" type="gradientRadial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3444" o:spid="_x0000_s1029" type="#_x0000_t75" alt="Heart pattern background" style="position:absolute;width:38862;height:49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">
                <v:imagedata r:id="rId3" o:title="Heart pattern background"/>
              </v:shape>
              <v:shape id="Graphic 3450" o:spid="_x0000_s1030" type="#_x0000_t75" alt="Colorful background" style="position:absolute;left:38970;top:49747;width:39059;height:5064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">
                <v:imagedata r:id="rId3" o:title="Colorful background"/>
              </v:shape>
              <v:rect id="Rectangle 3441" o:spid="_x0000_s1031" alt="Colorful background" style="position:absolute;left:38970;width:39116;height:49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" fillcolor="white [3212]" stroked="f" strokeweight="1pt">
                <v:fill opacity="13107f" color2="#ec0000 [3215]" o:opacity2="13107f" focusposition=".5,.5" focussize="" colors="0 white;9830f white" focus="100%" type="gradientRadial"/>
              </v:rect>
              <v:shape id="Graphic 3449" o:spid="_x0000_s1032" type="#_x0000_t75" alt="Heart pattern background" style="position:absolute;left:38862;width:38862;height:49523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">
                <v:imagedata r:id="rId3" o:title="Heart pattern background"/>
              </v:shape>
              <v:rect id="Rectangle 3442" o:spid="_x0000_s1033" alt="Colorful background" style="position:absolute;left:38970;top:49747;width:39117;height:50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" fillcolor="white [3212]" stroked="f" strokeweight="1pt">
                <v:fill opacity="13107f" color2="#ec0000 [3215]" o:opacity2="13107f" focusposition=".5,.5" focussize="" colors="0 white;9830f white" focus="100%" type="gradientRadial"/>
              </v:rect>
              <v:line id="Straight Connector 15" o:spid="_x0000_s1034" alt="Grey straight" style="position:absolute;visibility:visible;mso-wrap-style:square" from="0,50292" to="77724,50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" strokecolor="#bfbfbf [2412]" strokeweight=".25pt">
                <v:stroke joinstyle="miter"/>
              </v:line>
              <v:line id="Straight Connector 13" o:spid="_x0000_s1035" alt="Grey straight" style="position:absolute;visibility:visible;mso-wrap-style:square" from="38862,0" to="38862,100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" strokecolor="#bfbfbf [2412]" strokeweight=".25pt">
                <v:stroke joinstyle="miter"/>
              </v:line>
              <v:shape id="Graphic 197" o:spid="_x0000_s1036" type="#_x0000_t75" alt="Heart pattern background" style="position:absolute;left:38862;top:50074;width:38862;height:5057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">
                <v:imagedata r:id="rId3" o:title="Heart pattern background"/>
              </v:shape>
              <v:shape id="Graphic 198" o:spid="_x0000_s1037" type="#_x0000_t75" alt="Heart pattern background" style="position:absolute;top:50292;width:38862;height:50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">
                <v:imagedata r:id="rId3" o:title="Heart pattern background"/>
                <o:lock v:ext="edit" aspectratio="f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48DD" w:rsidRPr="007B3698" w:rsidRDefault="009D48DD" w:rsidP="00F12A9B">
    <w:pPr>
      <w:pStyle w:val="Header"/>
      <w:tabs>
        <w:tab w:val="left" w:pos="3600"/>
      </w:tabs>
      <w:rPr>
        <w:rFonts w:ascii="Calibri" w:hAnsi="Calibri" w:cs="Calibri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269C5245" wp14:editId="147E756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2400" cy="10058400"/>
              <wp:effectExtent l="0" t="0" r="19050" b="19050"/>
              <wp:wrapNone/>
              <wp:docPr id="14" name="Group 1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3448" name="Straight Connector 3448" descr="horizontal divider line"/>
                      <wps:cNvCnPr/>
                      <wps:spPr>
                        <a:xfrm>
                          <a:off x="0" y="5010150"/>
                          <a:ext cx="7772400" cy="2167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445" name="Straight Connector 3445" descr="vertical divider line"/>
                      <wps:cNvCnPr/>
                      <wps:spPr>
                        <a:xfrm>
                          <a:off x="3886200" y="0"/>
                          <a:ext cx="0" cy="1005840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F7902A7" id="Group 14" o:spid="_x0000_s1026" style="position:absolute;margin-left:0;margin-top:0;width:612pt;height:11in;z-index:251676672;mso-position-horizontal:center;mso-position-horizontal-relative:page;mso-position-vertical:center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">
              <v:line id="Straight Connector 3448" o:spid="_x0000_s1027" alt="horizontal divider line" style="position:absolute;visibility:visible;mso-wrap-style:square" from="0,50101" to="77724,50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" strokecolor="#a5a5a5 [2092]" strokeweight=".25pt">
                <v:stroke joinstyle="miter"/>
              </v:line>
              <v:line id="Straight Connector 3445" o:spid="_x0000_s1028" alt="vertical divider line" style="position:absolute;visibility:visible;mso-wrap-style:square" from="38862,0" to="38862,100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" strokecolor="#a5a5a5 [2092]" strokeweight=".25pt">
                <v:stroke joinstyle="miter"/>
              </v:lin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7215" behindDoc="0" locked="0" layoutInCell="1" allowOverlap="1" wp14:anchorId="7A58D2D3" wp14:editId="526B604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2400" cy="10058400"/>
              <wp:effectExtent l="0" t="0" r="0" b="0"/>
              <wp:wrapNone/>
              <wp:docPr id="10" name="Group 10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g:grpSp>
                      <wpg:cNvPr id="4" name="Group 4"/>
                      <wpg:cNvGrpSpPr/>
                      <wpg:grpSpPr>
                        <a:xfrm>
                          <a:off x="3875314" y="0"/>
                          <a:ext cx="3886200" cy="5029200"/>
                          <a:chOff x="0" y="0"/>
                          <a:chExt cx="3898356" cy="4961890"/>
                        </a:xfrm>
                      </wpg:grpSpPr>
                      <wps:wsp>
                        <wps:cNvPr id="17" name="Rectangle 17" descr="Background with candles"/>
                        <wps:cNvSpPr/>
                        <wps:spPr>
                          <a:xfrm>
                            <a:off x="10886" y="10886"/>
                            <a:ext cx="3887470" cy="494792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15000">
                                <a:schemeClr val="bg1">
                                  <a:alpha val="50000"/>
                                </a:schemeClr>
                              </a:gs>
                              <a:gs pos="100000">
                                <a:schemeClr val="tx2">
                                  <a:alpha val="5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Graphic 19" descr="White backround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879215" cy="4961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Graphic 21" descr="Heart pattern background"/>
                          <pic:cNvPicPr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4959985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wpg:grpSp>
                      <wpg:cNvPr id="5" name="Group 5"/>
                      <wpg:cNvGrpSpPr/>
                      <wpg:grpSpPr>
                        <a:xfrm>
                          <a:off x="0" y="0"/>
                          <a:ext cx="3887470" cy="4963160"/>
                          <a:chOff x="0" y="0"/>
                          <a:chExt cx="3887470" cy="4963160"/>
                        </a:xfrm>
                      </wpg:grpSpPr>
                      <wps:wsp>
                        <wps:cNvPr id="9" name="Rectangle 9" descr="Background with candles"/>
                        <wps:cNvSpPr/>
                        <wps:spPr>
                          <a:xfrm>
                            <a:off x="0" y="0"/>
                            <a:ext cx="3887470" cy="496118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15000">
                                <a:schemeClr val="bg1">
                                  <a:alpha val="50000"/>
                                </a:schemeClr>
                              </a:gs>
                              <a:gs pos="100000">
                                <a:schemeClr val="tx2">
                                  <a:alpha val="5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Graphic 11" descr="Heart pattern background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886"/>
                            <a:ext cx="3879215" cy="4947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Graphic 12" descr="White frame"/>
                          <pic:cNvPicPr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4963160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wpg:grpSp>
                      <wpg:cNvPr id="6" name="Group 6"/>
                      <wpg:cNvGrpSpPr/>
                      <wpg:grpSpPr>
                        <a:xfrm>
                          <a:off x="3875314" y="4996543"/>
                          <a:ext cx="3897086" cy="5060731"/>
                          <a:chOff x="-10984" y="-31874"/>
                          <a:chExt cx="3932109" cy="5115774"/>
                        </a:xfrm>
                      </wpg:grpSpPr>
                      <wps:wsp>
                        <wps:cNvPr id="28" name="Rectangle 28" descr="Background with candles"/>
                        <wps:cNvSpPr/>
                        <wps:spPr>
                          <a:xfrm>
                            <a:off x="10886" y="0"/>
                            <a:ext cx="3897144" cy="5082989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15000">
                                <a:schemeClr val="bg1">
                                  <a:alpha val="50000"/>
                                </a:schemeClr>
                              </a:gs>
                              <a:gs pos="100000">
                                <a:schemeClr val="tx2">
                                  <a:alpha val="5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Graphic 29" descr="White frame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921125" cy="50742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Graphic 30" descr="Heart pattern background"/>
                          <pic:cNvPicPr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0984" y="-31874"/>
                            <a:ext cx="3918956" cy="5115774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wpg:grpSp>
                      <wpg:cNvPr id="7" name="Group 7"/>
                      <wpg:cNvGrpSpPr/>
                      <wpg:grpSpPr>
                        <a:xfrm>
                          <a:off x="0" y="5029200"/>
                          <a:ext cx="3887470" cy="5029200"/>
                          <a:chOff x="0" y="0"/>
                          <a:chExt cx="3887470" cy="5085080"/>
                        </a:xfrm>
                      </wpg:grpSpPr>
                      <wps:wsp>
                        <wps:cNvPr id="22" name="Rectangle 22" descr="Background with candles"/>
                        <wps:cNvSpPr/>
                        <wps:spPr>
                          <a:xfrm>
                            <a:off x="0" y="0"/>
                            <a:ext cx="3887470" cy="5082989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15000">
                                <a:schemeClr val="bg1">
                                  <a:alpha val="50000"/>
                                </a:schemeClr>
                              </a:gs>
                              <a:gs pos="100000">
                                <a:schemeClr val="tx2">
                                  <a:alpha val="5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Graphic 23" descr="White frame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9215" cy="5085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Graphic 24" descr="Heart pattern background"/>
                          <pic:cNvPicPr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5083810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pict>
            <v:group w14:anchorId="4AA51D44" id="Group 10" o:spid="_x0000_s1026" style="position:absolute;margin-left:0;margin-top:0;width:612pt;height:11in;z-index:251657215;mso-position-horizontal:center;mso-position-horizontal-relative:page;mso-position-vertical:center;mso-position-vertical-relative:page" coordsize="77724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">
              <v:group id="Group 4" o:spid="_x0000_s1027" style="position:absolute;left:38753;width:38862;height:50292" coordsize="38983,496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rect id="Rectangle 17" o:spid="_x0000_s1028" alt="Background with candles" style="position:absolute;left:108;top:108;width:38875;height:49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" fillcolor="white [3212]" stroked="f" strokeweight="1pt">
                  <v:fill opacity=".5" color2="#ec0000 [3215]" o:opacity2=".5" rotate="t" focusposition=".5,.5" focussize="" colors="0 white;9830f white" focus="100%" type="gradientRadial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19" o:spid="_x0000_s1029" type="#_x0000_t75" alt="White backround" style="position:absolute;width:38792;height:49618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">
                  <v:imagedata r:id="rId5" o:title="White backround"/>
                </v:shape>
                <v:shape id="Graphic 21" o:spid="_x0000_s1030" type="#_x0000_t75" alt="Heart pattern background" style="position:absolute;width:38957;height:49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">
                  <v:imagedata r:id="rId6" o:title="Heart pattern background"/>
                </v:shape>
              </v:group>
              <v:group id="Group 5" o:spid="_x0000_s1031" style="position:absolute;width:38874;height:49631" coordsize="38874,49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<v:rect id="Rectangle 9" o:spid="_x0000_s1032" alt="Background with candles" style="position:absolute;width:38874;height:496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" fillcolor="white [3212]" stroked="f" strokeweight="1pt">
                  <v:fill opacity=".5" color2="#ec0000 [3215]" o:opacity2=".5" rotate="t" focusposition=".5,.5" focussize="" colors="0 white;9830f white" focus="100%" type="gradientRadial"/>
                </v:rect>
                <v:shape id="Graphic 11" o:spid="_x0000_s1033" type="#_x0000_t75" alt="Heart pattern background" style="position:absolute;top:108;width:38792;height:49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">
                  <v:imagedata r:id="rId5" o:title="Heart pattern background"/>
                </v:shape>
                <v:shape id="Graphic 12" o:spid="_x0000_s1034" type="#_x0000_t75" alt="White frame" style="position:absolute;width:38862;height:49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">
                  <v:imagedata r:id="rId6" o:title="White frame"/>
                </v:shape>
              </v:group>
              <v:group id="Group 6" o:spid="_x0000_s1035" style="position:absolute;left:38753;top:49965;width:38971;height:50607" coordorigin="-109,-318" coordsize="39321,5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<v:rect id="Rectangle 28" o:spid="_x0000_s1036" alt="Background with candles" style="position:absolute;left:108;width:38972;height:508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" fillcolor="white [3212]" stroked="f" strokeweight="1pt">
                  <v:fill opacity=".5" color2="#ec0000 [3215]" o:opacity2=".5" rotate="t" focusposition=".5,.5" focussize="" colors="0 white;9830f white" focus="100%" type="gradientRadial"/>
                </v:rect>
                <v:shape id="Graphic 29" o:spid="_x0000_s1037" type="#_x0000_t75" alt="White frame" style="position:absolute;width:39211;height:50742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">
                  <v:imagedata r:id="rId5" o:title="White frame"/>
                </v:shape>
                <v:shape id="Graphic 30" o:spid="_x0000_s1038" type="#_x0000_t75" alt="Heart pattern background" style="position:absolute;left:-109;top:-318;width:39188;height:51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">
                  <v:imagedata r:id="rId6" o:title="Heart pattern background"/>
                </v:shape>
              </v:group>
              <v:group id="Group 7" o:spid="_x0000_s1039" style="position:absolute;top:50292;width:38874;height:50292" coordsize="38874,50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<v:rect id="Rectangle 22" o:spid="_x0000_s1040" alt="Background with candles" style="position:absolute;width:38874;height:508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" fillcolor="white [3212]" stroked="f" strokeweight="1pt">
                  <v:fill opacity=".5" color2="#ec0000 [3215]" o:opacity2=".5" rotate="t" focusposition=".5,.5" focussize="" colors="0 white;9830f white" focus="100%" type="gradientRadial"/>
                </v:rect>
                <v:shape id="Graphic 23" o:spid="_x0000_s1041" type="#_x0000_t75" alt="White frame" style="position:absolute;width:38792;height:50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">
                  <v:imagedata r:id="rId5" o:title="White frame"/>
                </v:shape>
                <v:shape id="Graphic 24" o:spid="_x0000_s1042" type="#_x0000_t75" alt="Heart pattern background" style="position:absolute;width:38862;height:50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">
                  <v:imagedata r:id="rId6" o:title="Heart pattern background"/>
                </v:shape>
              </v:group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removePersonalInformation/>
  <w:removeDateAndTime/>
  <w:displayBackgroundShap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45A"/>
    <w:rsid w:val="00025C7C"/>
    <w:rsid w:val="000A1316"/>
    <w:rsid w:val="001004FE"/>
    <w:rsid w:val="00110779"/>
    <w:rsid w:val="001206D0"/>
    <w:rsid w:val="00141A7E"/>
    <w:rsid w:val="001A6EBE"/>
    <w:rsid w:val="001B6964"/>
    <w:rsid w:val="001C0105"/>
    <w:rsid w:val="001E6866"/>
    <w:rsid w:val="001E7B86"/>
    <w:rsid w:val="001F70F7"/>
    <w:rsid w:val="002509B5"/>
    <w:rsid w:val="00275364"/>
    <w:rsid w:val="00275A80"/>
    <w:rsid w:val="002955CF"/>
    <w:rsid w:val="002C22E0"/>
    <w:rsid w:val="002D5D14"/>
    <w:rsid w:val="00367378"/>
    <w:rsid w:val="003929D4"/>
    <w:rsid w:val="003A543F"/>
    <w:rsid w:val="003B3EEE"/>
    <w:rsid w:val="003E3395"/>
    <w:rsid w:val="00473A89"/>
    <w:rsid w:val="00473D4A"/>
    <w:rsid w:val="004A3DB4"/>
    <w:rsid w:val="004C4BF6"/>
    <w:rsid w:val="004D2D71"/>
    <w:rsid w:val="0059380A"/>
    <w:rsid w:val="00596CDB"/>
    <w:rsid w:val="005B06F4"/>
    <w:rsid w:val="005F12A0"/>
    <w:rsid w:val="00614F55"/>
    <w:rsid w:val="006308D3"/>
    <w:rsid w:val="00631CB4"/>
    <w:rsid w:val="00664B70"/>
    <w:rsid w:val="00694A31"/>
    <w:rsid w:val="006B0D5D"/>
    <w:rsid w:val="00700C24"/>
    <w:rsid w:val="007042CD"/>
    <w:rsid w:val="007425EE"/>
    <w:rsid w:val="007538BA"/>
    <w:rsid w:val="00760BA1"/>
    <w:rsid w:val="00764E2F"/>
    <w:rsid w:val="00766BA2"/>
    <w:rsid w:val="00772344"/>
    <w:rsid w:val="00777306"/>
    <w:rsid w:val="007812A5"/>
    <w:rsid w:val="007B3698"/>
    <w:rsid w:val="007B3DC4"/>
    <w:rsid w:val="007D1A2E"/>
    <w:rsid w:val="007F19F5"/>
    <w:rsid w:val="008025C2"/>
    <w:rsid w:val="00804E85"/>
    <w:rsid w:val="00811EBF"/>
    <w:rsid w:val="0082129F"/>
    <w:rsid w:val="008315C1"/>
    <w:rsid w:val="008836A2"/>
    <w:rsid w:val="008B3005"/>
    <w:rsid w:val="008C256C"/>
    <w:rsid w:val="008E34A7"/>
    <w:rsid w:val="008F4EAE"/>
    <w:rsid w:val="0094287F"/>
    <w:rsid w:val="009852B6"/>
    <w:rsid w:val="009B1625"/>
    <w:rsid w:val="009D0FE2"/>
    <w:rsid w:val="009D1E12"/>
    <w:rsid w:val="009D4169"/>
    <w:rsid w:val="009D48DD"/>
    <w:rsid w:val="00A00D90"/>
    <w:rsid w:val="00A07F88"/>
    <w:rsid w:val="00A17048"/>
    <w:rsid w:val="00A874C1"/>
    <w:rsid w:val="00AA2B19"/>
    <w:rsid w:val="00AE4F6A"/>
    <w:rsid w:val="00AF0C61"/>
    <w:rsid w:val="00B102AE"/>
    <w:rsid w:val="00B15A2F"/>
    <w:rsid w:val="00B331D8"/>
    <w:rsid w:val="00B41A84"/>
    <w:rsid w:val="00B458E2"/>
    <w:rsid w:val="00B8244A"/>
    <w:rsid w:val="00BC7765"/>
    <w:rsid w:val="00BD4EAA"/>
    <w:rsid w:val="00C01166"/>
    <w:rsid w:val="00C0470A"/>
    <w:rsid w:val="00C269C7"/>
    <w:rsid w:val="00C476C8"/>
    <w:rsid w:val="00C86909"/>
    <w:rsid w:val="00CC2784"/>
    <w:rsid w:val="00CE6E3E"/>
    <w:rsid w:val="00D3557E"/>
    <w:rsid w:val="00D77D6A"/>
    <w:rsid w:val="00DA4A16"/>
    <w:rsid w:val="00DA4C5A"/>
    <w:rsid w:val="00DB5C4B"/>
    <w:rsid w:val="00DF49F5"/>
    <w:rsid w:val="00DF51CC"/>
    <w:rsid w:val="00E14F6F"/>
    <w:rsid w:val="00E9603F"/>
    <w:rsid w:val="00E977CA"/>
    <w:rsid w:val="00ED506B"/>
    <w:rsid w:val="00EE3976"/>
    <w:rsid w:val="00EE4C37"/>
    <w:rsid w:val="00EE745A"/>
    <w:rsid w:val="00EF2D20"/>
    <w:rsid w:val="00F00206"/>
    <w:rsid w:val="00F12A9B"/>
    <w:rsid w:val="00F24993"/>
    <w:rsid w:val="00F979A0"/>
    <w:rsid w:val="00FA680B"/>
    <w:rsid w:val="00FC1B0F"/>
    <w:rsid w:val="00FE1440"/>
    <w:rsid w:val="00FF33CF"/>
    <w:rsid w:val="00FF6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F2DF9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</w:latentStyles>
  <w:style w:type="paragraph" w:default="1" w:styleId="Normal">
    <w:name w:val="Normal"/>
    <w:qFormat/>
    <w:rsid w:val="00811EBF"/>
    <w:pPr>
      <w:spacing w:after="120" w:line="240" w:lineRule="auto"/>
      <w:jc w:val="center"/>
    </w:pPr>
    <w:rPr>
      <w:color w:val="333333" w:themeColor="background2"/>
      <w:sz w:val="28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1EBF"/>
    <w:pPr>
      <w:spacing w:before="240" w:after="0" w:line="192" w:lineRule="auto"/>
      <w:outlineLvl w:val="0"/>
    </w:pPr>
  </w:style>
  <w:style w:type="paragraph" w:styleId="Heading2">
    <w:name w:val="heading 2"/>
    <w:basedOn w:val="Normal"/>
    <w:next w:val="Normal"/>
    <w:link w:val="Heading2Char"/>
    <w:uiPriority w:val="9"/>
    <w:qFormat/>
    <w:rsid w:val="00811EBF"/>
    <w:pPr>
      <w:spacing w:after="480" w:line="192" w:lineRule="auto"/>
      <w:outlineLvl w:val="1"/>
    </w:pPr>
  </w:style>
  <w:style w:type="paragraph" w:styleId="Heading3">
    <w:name w:val="heading 3"/>
    <w:aliases w:val="Heading"/>
    <w:basedOn w:val="Normal"/>
    <w:next w:val="Normal"/>
    <w:link w:val="Heading3Char"/>
    <w:uiPriority w:val="9"/>
    <w:semiHidden/>
    <w:qFormat/>
    <w:rsid w:val="00FC1B0F"/>
    <w:pPr>
      <w:keepNext/>
      <w:keepLines/>
      <w:spacing w:after="0"/>
      <w:jc w:val="left"/>
      <w:outlineLvl w:val="2"/>
    </w:pPr>
    <w:rPr>
      <w:rFonts w:eastAsiaTheme="majorEastAsia" w:cstheme="majorBidi"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11EBF"/>
    <w:pPr>
      <w:spacing w:after="0"/>
      <w:contextualSpacing/>
      <w:jc w:val="left"/>
    </w:pPr>
    <w:rPr>
      <w:rFonts w:asciiTheme="majorHAnsi" w:eastAsiaTheme="majorEastAsia" w:hAnsiTheme="majorHAnsi" w:cstheme="majorBidi"/>
      <w:b/>
      <w:i/>
      <w:color w:val="EC0000" w:themeColor="text2"/>
      <w:spacing w:val="-10"/>
      <w:kern w:val="28"/>
      <w:sz w:val="7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1EBF"/>
    <w:rPr>
      <w:rFonts w:asciiTheme="majorHAnsi" w:eastAsiaTheme="majorEastAsia" w:hAnsiTheme="majorHAnsi" w:cstheme="majorBidi"/>
      <w:b/>
      <w:i/>
      <w:color w:val="EC0000" w:themeColor="text2"/>
      <w:spacing w:val="-10"/>
      <w:kern w:val="28"/>
      <w:sz w:val="70"/>
      <w:szCs w:val="56"/>
      <w:lang w:val="en-US"/>
    </w:rPr>
  </w:style>
  <w:style w:type="table" w:styleId="TableGrid">
    <w:name w:val="Table Grid"/>
    <w:basedOn w:val="TableNormal"/>
    <w:uiPriority w:val="39"/>
    <w:rsid w:val="00A874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A874C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EA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99B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99B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99B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99B5" w:themeFill="accent1"/>
      </w:tcPr>
    </w:tblStylePr>
    <w:tblStylePr w:type="band1Vert">
      <w:tblPr/>
      <w:tcPr>
        <w:shd w:val="clear" w:color="auto" w:fill="DAD6E1" w:themeFill="accent1" w:themeFillTint="66"/>
      </w:tcPr>
    </w:tblStylePr>
    <w:tblStylePr w:type="band1Horz">
      <w:tblPr/>
      <w:tcPr>
        <w:shd w:val="clear" w:color="auto" w:fill="DAD6E1" w:themeFill="accent1" w:themeFillTint="66"/>
      </w:tcPr>
    </w:tblStylePr>
  </w:style>
  <w:style w:type="character" w:customStyle="1" w:styleId="Style1">
    <w:name w:val="Style1"/>
    <w:basedOn w:val="DefaultParagraphFont"/>
    <w:uiPriority w:val="1"/>
    <w:semiHidden/>
    <w:rsid w:val="007D1A2E"/>
    <w:rPr>
      <w:color w:val="333333" w:themeColor="background2"/>
      <w:bdr w:val="none" w:sz="0" w:space="0" w:color="auto"/>
    </w:rPr>
  </w:style>
  <w:style w:type="character" w:customStyle="1" w:styleId="Style2">
    <w:name w:val="Style2"/>
    <w:basedOn w:val="DefaultParagraphFont"/>
    <w:uiPriority w:val="1"/>
    <w:semiHidden/>
    <w:rsid w:val="007538BA"/>
    <w:rPr>
      <w:color w:val="333333" w:themeColor="background2"/>
      <w:bdr w:val="none" w:sz="0" w:space="0" w:color="auto"/>
    </w:rPr>
  </w:style>
  <w:style w:type="character" w:styleId="PlaceholderText">
    <w:name w:val="Placeholder Text"/>
    <w:basedOn w:val="DefaultParagraphFont"/>
    <w:uiPriority w:val="99"/>
    <w:semiHidden/>
    <w:rsid w:val="001E6866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1EBF"/>
    <w:pPr>
      <w:numPr>
        <w:ilvl w:val="1"/>
      </w:numPr>
    </w:pPr>
    <w:rPr>
      <w:rFonts w:asciiTheme="majorHAnsi" w:eastAsiaTheme="minorEastAsia" w:hAnsiTheme="majorHAnsi"/>
      <w:b/>
      <w:i/>
      <w:color w:val="EC0000" w:themeColor="text2"/>
      <w:spacing w:val="15"/>
      <w:sz w:val="38"/>
    </w:rPr>
  </w:style>
  <w:style w:type="character" w:customStyle="1" w:styleId="SubtitleChar">
    <w:name w:val="Subtitle Char"/>
    <w:basedOn w:val="DefaultParagraphFont"/>
    <w:link w:val="Subtitle"/>
    <w:uiPriority w:val="11"/>
    <w:rsid w:val="00811EBF"/>
    <w:rPr>
      <w:rFonts w:asciiTheme="majorHAnsi" w:eastAsiaTheme="minorEastAsia" w:hAnsiTheme="majorHAnsi"/>
      <w:b/>
      <w:i/>
      <w:color w:val="EC0000" w:themeColor="text2"/>
      <w:spacing w:val="15"/>
      <w:sz w:val="3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11EBF"/>
    <w:rPr>
      <w:color w:val="333333" w:themeColor="background2"/>
      <w:sz w:val="28"/>
      <w:lang w:val="en-US"/>
    </w:rPr>
  </w:style>
  <w:style w:type="paragraph" w:styleId="NoSpacing">
    <w:name w:val="No Spacing"/>
    <w:uiPriority w:val="1"/>
    <w:semiHidden/>
    <w:qFormat/>
    <w:rsid w:val="008836A2"/>
    <w:pPr>
      <w:spacing w:after="0" w:line="240" w:lineRule="auto"/>
      <w:jc w:val="right"/>
    </w:pPr>
    <w:rPr>
      <w:color w:val="333333" w:themeColor="background2"/>
      <w:sz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11EBF"/>
    <w:rPr>
      <w:color w:val="333333" w:themeColor="background2"/>
      <w:sz w:val="28"/>
      <w:lang w:val="en-US"/>
    </w:rPr>
  </w:style>
  <w:style w:type="character" w:customStyle="1" w:styleId="Heading3Char">
    <w:name w:val="Heading 3 Char"/>
    <w:aliases w:val="Heading Char"/>
    <w:basedOn w:val="DefaultParagraphFont"/>
    <w:link w:val="Heading3"/>
    <w:uiPriority w:val="9"/>
    <w:semiHidden/>
    <w:rsid w:val="00B8244A"/>
    <w:rPr>
      <w:rFonts w:eastAsiaTheme="majorEastAsia" w:cstheme="majorBidi"/>
      <w:color w:val="333333" w:themeColor="background2"/>
      <w:sz w:val="32"/>
      <w:szCs w:val="24"/>
    </w:rPr>
  </w:style>
  <w:style w:type="character" w:styleId="Strong">
    <w:name w:val="Strong"/>
    <w:basedOn w:val="DefaultParagraphFont"/>
    <w:uiPriority w:val="22"/>
    <w:semiHidden/>
    <w:rsid w:val="003929D4"/>
    <w:rPr>
      <w:rFonts w:asciiTheme="minorHAnsi" w:hAnsiTheme="minorHAnsi"/>
      <w:b/>
      <w:bCs/>
      <w:color w:val="000000" w:themeColor="text1"/>
      <w:sz w:val="36"/>
    </w:rPr>
  </w:style>
  <w:style w:type="paragraph" w:styleId="Header">
    <w:name w:val="header"/>
    <w:basedOn w:val="Normal"/>
    <w:link w:val="HeaderChar"/>
    <w:uiPriority w:val="99"/>
    <w:semiHidden/>
    <w:rsid w:val="002C22E0"/>
    <w:pPr>
      <w:tabs>
        <w:tab w:val="center" w:pos="4844"/>
        <w:tab w:val="right" w:pos="9689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8244A"/>
    <w:rPr>
      <w:color w:val="333333" w:themeColor="background2"/>
      <w:sz w:val="28"/>
    </w:rPr>
  </w:style>
  <w:style w:type="paragraph" w:styleId="Footer">
    <w:name w:val="footer"/>
    <w:basedOn w:val="Normal"/>
    <w:link w:val="FooterChar"/>
    <w:uiPriority w:val="99"/>
    <w:semiHidden/>
    <w:rsid w:val="002C22E0"/>
    <w:pPr>
      <w:tabs>
        <w:tab w:val="center" w:pos="4844"/>
        <w:tab w:val="right" w:pos="9689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8244A"/>
    <w:rPr>
      <w:color w:val="333333" w:themeColor="background2"/>
      <w:sz w:val="28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11077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110779"/>
    <w:rPr>
      <w:color w:val="333333" w:themeColor="background2"/>
      <w:sz w:val="28"/>
    </w:rPr>
  </w:style>
  <w:style w:type="paragraph" w:styleId="Closing">
    <w:name w:val="Closing"/>
    <w:basedOn w:val="Normal"/>
    <w:link w:val="ClosingChar"/>
    <w:uiPriority w:val="99"/>
    <w:rsid w:val="00811EBF"/>
    <w:pPr>
      <w:spacing w:after="0"/>
      <w:jc w:val="right"/>
    </w:pPr>
    <w:rPr>
      <w:rFonts w:asciiTheme="majorHAnsi" w:hAnsiTheme="majorHAnsi"/>
      <w:b/>
      <w:i/>
      <w:color w:val="EC0000" w:themeColor="text2"/>
      <w:sz w:val="70"/>
    </w:rPr>
  </w:style>
  <w:style w:type="character" w:customStyle="1" w:styleId="ClosingChar">
    <w:name w:val="Closing Char"/>
    <w:basedOn w:val="DefaultParagraphFont"/>
    <w:link w:val="Closing"/>
    <w:uiPriority w:val="99"/>
    <w:rsid w:val="00811EBF"/>
    <w:rPr>
      <w:rFonts w:asciiTheme="majorHAnsi" w:hAnsiTheme="majorHAnsi"/>
      <w:b/>
      <w:i/>
      <w:color w:val="EC0000" w:themeColor="text2"/>
      <w:sz w:val="70"/>
      <w:lang w:val="en-US"/>
    </w:rPr>
  </w:style>
  <w:style w:type="paragraph" w:styleId="Signature">
    <w:name w:val="Signature"/>
    <w:basedOn w:val="NoSpacing"/>
    <w:link w:val="SignatureChar"/>
    <w:uiPriority w:val="99"/>
    <w:rsid w:val="00811EBF"/>
    <w:pPr>
      <w:spacing w:line="216" w:lineRule="auto"/>
    </w:pPr>
    <w:rPr>
      <w:lang w:val="en-US"/>
    </w:rPr>
  </w:style>
  <w:style w:type="character" w:customStyle="1" w:styleId="SignatureChar">
    <w:name w:val="Signature Char"/>
    <w:basedOn w:val="DefaultParagraphFont"/>
    <w:link w:val="Signature"/>
    <w:uiPriority w:val="99"/>
    <w:rsid w:val="00811EBF"/>
    <w:rPr>
      <w:color w:val="333333" w:themeColor="background2"/>
      <w:sz w:val="3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sv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sv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sv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sv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sv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19.sv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19.svg"/><Relationship Id="rId1" Type="http://schemas.openxmlformats.org/officeDocument/2006/relationships/image" Target="media/image18.png"/><Relationship Id="rId6" Type="http://schemas.openxmlformats.org/officeDocument/2006/relationships/image" Target="media/image23.png"/><Relationship Id="rId5" Type="http://schemas.openxmlformats.org/officeDocument/2006/relationships/image" Target="media/image20.png"/><Relationship Id="rId4" Type="http://schemas.openxmlformats.org/officeDocument/2006/relationships/image" Target="media/image22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C%20Lin\AppData\Roaming\Microsoft\Templates\Be%20Mine!%20Valentine's%20Day%20card.dotx" TargetMode="External"/></Relationships>
</file>

<file path=word/theme/theme1.xml><?xml version="1.0" encoding="utf-8"?>
<a:theme xmlns:a="http://schemas.openxmlformats.org/drawingml/2006/main" name="Тема Office">
  <a:themeElements>
    <a:clrScheme name="Custom 8">
      <a:dk1>
        <a:sysClr val="windowText" lastClr="000000"/>
      </a:dk1>
      <a:lt1>
        <a:sysClr val="window" lastClr="FFFFFF"/>
      </a:lt1>
      <a:dk2>
        <a:srgbClr val="EC0000"/>
      </a:dk2>
      <a:lt2>
        <a:srgbClr val="333333"/>
      </a:lt2>
      <a:accent1>
        <a:srgbClr val="A599B5"/>
      </a:accent1>
      <a:accent2>
        <a:srgbClr val="CDDDDD"/>
      </a:accent2>
      <a:accent3>
        <a:srgbClr val="FE5F55"/>
      </a:accent3>
      <a:accent4>
        <a:srgbClr val="6BAB90"/>
      </a:accent4>
      <a:accent5>
        <a:srgbClr val="372549"/>
      </a:accent5>
      <a:accent6>
        <a:srgbClr val="F18805"/>
      </a:accent6>
      <a:hlink>
        <a:srgbClr val="333333"/>
      </a:hlink>
      <a:folHlink>
        <a:srgbClr val="333333"/>
      </a:folHlink>
    </a:clrScheme>
    <a:fontScheme name="Custom 8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tx2"/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DEA77E-37E5-49A2-9514-DF3035DFE5A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0726E85F-C6EF-4016-8362-8367C75A9B6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71FF0C1-A44D-469F-8EB0-292212C9EA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D066F58-D7F1-4BC6-8119-3755390176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Be Mine! Valentine's Day card.dotx</Template>
  <TotalTime>0</TotalTime>
  <Pages>5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2019-10-03T04:49:00Z</dcterms:created>
  <dcterms:modified xsi:type="dcterms:W3CDTF">2019-10-03T05:13:00Z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